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6F058F" w14:textId="77777777" w:rsidR="00A0601D" w:rsidRPr="002D129C" w:rsidRDefault="00A0601D" w:rsidP="00603A0E">
      <w:pPr>
        <w:pStyle w:val="ppBodyText"/>
        <w:rPr>
          <w:lang w:eastAsia="es-AR"/>
        </w:rPr>
      </w:pPr>
    </w:p>
    <w:p w14:paraId="1635121F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D04FA91" w14:textId="77777777" w:rsidR="002E6D37" w:rsidRPr="002D129C" w:rsidRDefault="002E6D37" w:rsidP="00603A0E">
      <w:pPr>
        <w:pStyle w:val="ppBodyText"/>
        <w:rPr>
          <w:lang w:eastAsia="es-AR"/>
        </w:rPr>
      </w:pPr>
    </w:p>
    <w:p w14:paraId="130D5536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18AA581" w14:textId="77777777" w:rsidR="002573C3" w:rsidRPr="002D129C" w:rsidRDefault="00A72E41" w:rsidP="002573C3">
      <w:pPr>
        <w:pStyle w:val="HOLTitle1"/>
      </w:pPr>
      <w:r>
        <w:t>Readme</w:t>
      </w:r>
    </w:p>
    <w:p w14:paraId="3EFBF1C6" w14:textId="77777777" w:rsidR="002573C3" w:rsidRPr="00443C4B" w:rsidRDefault="005D64BE" w:rsidP="002573C3">
      <w:pPr>
        <w:pStyle w:val="HOLDescription"/>
        <w:rPr>
          <w:rFonts w:ascii="Arial Narrow" w:hAnsi="Arial Narrow"/>
          <w:sz w:val="56"/>
          <w:szCs w:val="56"/>
          <w:u w:val="single"/>
          <w:lang w:val="en-US"/>
        </w:rPr>
      </w:pPr>
      <w:r w:rsidRPr="005D64BE">
        <w:rPr>
          <w:rFonts w:ascii="Arial Narrow" w:hAnsi="Arial Narrow"/>
          <w:sz w:val="56"/>
          <w:szCs w:val="56"/>
          <w:lang w:val="en-US"/>
        </w:rPr>
        <w:t>Windows Azure Toolkit for Android</w:t>
      </w:r>
      <w:r>
        <w:rPr>
          <w:rFonts w:ascii="Arial Narrow" w:hAnsi="Arial Narrow"/>
          <w:sz w:val="56"/>
          <w:szCs w:val="56"/>
          <w:lang w:val="en-US"/>
        </w:rPr>
        <w:t xml:space="preserve"> </w:t>
      </w:r>
    </w:p>
    <w:p w14:paraId="6276FD57" w14:textId="77777777" w:rsidR="002573C3" w:rsidRPr="00603A0E" w:rsidRDefault="002573C3" w:rsidP="00603A0E">
      <w:pPr>
        <w:pStyle w:val="ppBodyText"/>
      </w:pPr>
    </w:p>
    <w:p w14:paraId="09E1D1B1" w14:textId="77777777" w:rsidR="00C127F3" w:rsidRPr="00603A0E" w:rsidRDefault="005153CE" w:rsidP="00603A0E">
      <w:pPr>
        <w:pStyle w:val="ppBodyText"/>
      </w:pPr>
      <w:r>
        <w:t>Document</w:t>
      </w:r>
      <w:r w:rsidR="00C937B5">
        <w:t xml:space="preserve"> version: </w:t>
      </w:r>
      <w:r w:rsidR="00C127F3" w:rsidRPr="00603A0E">
        <w:t>1.</w:t>
      </w:r>
      <w:r w:rsidR="003E187E">
        <w:t>0</w:t>
      </w:r>
      <w:r w:rsidR="00C127F3" w:rsidRPr="00603A0E">
        <w:t>.</w:t>
      </w:r>
      <w:r w:rsidR="00922965">
        <w:t>0</w:t>
      </w:r>
    </w:p>
    <w:p w14:paraId="37363A09" w14:textId="77777777" w:rsidR="00C127F3" w:rsidRPr="00603A0E" w:rsidRDefault="00C127F3" w:rsidP="00603A0E">
      <w:pPr>
        <w:pStyle w:val="ppBodyText"/>
      </w:pPr>
      <w:r w:rsidRPr="00603A0E">
        <w:t>Last updated:</w:t>
      </w:r>
      <w:r w:rsidR="00C937B5">
        <w:t xml:space="preserve"> </w:t>
      </w:r>
      <w:r w:rsidR="00A4282F" w:rsidRPr="00603A0E">
        <w:fldChar w:fldCharType="begin"/>
      </w:r>
      <w:r w:rsidRPr="00603A0E">
        <w:instrText xml:space="preserve"> DATE \@ "M/d/yyyy" </w:instrText>
      </w:r>
      <w:r w:rsidR="00A4282F" w:rsidRPr="00603A0E">
        <w:fldChar w:fldCharType="separate"/>
      </w:r>
      <w:r w:rsidR="00260673">
        <w:rPr>
          <w:noProof/>
        </w:rPr>
        <w:t>12/2/2011</w:t>
      </w:r>
      <w:r w:rsidR="00A4282F" w:rsidRPr="00603A0E">
        <w:fldChar w:fldCharType="end"/>
      </w:r>
    </w:p>
    <w:p w14:paraId="365D30BB" w14:textId="77777777" w:rsidR="004153E6" w:rsidRPr="00603A0E" w:rsidRDefault="004153E6" w:rsidP="00603A0E">
      <w:pPr>
        <w:pStyle w:val="ppBodyText"/>
      </w:pPr>
    </w:p>
    <w:p w14:paraId="30233806" w14:textId="77777777" w:rsidR="002E6D37" w:rsidRPr="00603A0E" w:rsidRDefault="002E6D37" w:rsidP="00603A0E">
      <w:pPr>
        <w:pStyle w:val="ppBodyText"/>
      </w:pPr>
    </w:p>
    <w:p w14:paraId="5228F999" w14:textId="77777777" w:rsidR="002D4562" w:rsidRPr="002D129C" w:rsidRDefault="008B60B7" w:rsidP="008C16B7">
      <w:pPr>
        <w:pStyle w:val="ppFigure"/>
        <w:rPr>
          <w:rFonts w:ascii="Arial" w:eastAsia="Batang" w:hAnsi="Arial" w:cs="Arial"/>
          <w:b/>
          <w:bCs/>
          <w:caps/>
          <w:sz w:val="20"/>
          <w:szCs w:val="20"/>
          <w:lang w:eastAsia="ko-KR"/>
        </w:rPr>
      </w:pPr>
      <w:r>
        <w:rPr>
          <w:rFonts w:ascii="Arial" w:eastAsia="Batang" w:hAnsi="Arial" w:cs="Arial"/>
          <w:b/>
          <w:bCs/>
          <w:caps/>
          <w:noProof/>
          <w:sz w:val="20"/>
          <w:szCs w:val="20"/>
          <w:lang w:bidi="ar-SA"/>
        </w:rPr>
        <w:drawing>
          <wp:inline distT="0" distB="0" distL="0" distR="0" wp14:anchorId="3271403A" wp14:editId="3DB9C391">
            <wp:extent cx="1857111" cy="648000"/>
            <wp:effectExtent l="19050" t="0" r="0" b="0"/>
            <wp:docPr id="31" name="Picture 30" descr="full_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blue.jp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11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E00" w14:textId="77777777" w:rsidR="005D4036" w:rsidRPr="00CB7C0F" w:rsidRDefault="005D4036" w:rsidP="00603A0E">
      <w:pPr>
        <w:pStyle w:val="ppBodyText"/>
      </w:pPr>
    </w:p>
    <w:p w14:paraId="4FE32A31" w14:textId="77777777" w:rsidR="00CB7C0F" w:rsidRDefault="00CB7C0F">
      <w:pPr>
        <w:spacing w:after="200"/>
      </w:pPr>
      <w:r>
        <w:br w:type="page"/>
      </w:r>
    </w:p>
    <w:p w14:paraId="58D66960" w14:textId="77777777" w:rsidR="00B21916" w:rsidRDefault="004153E6" w:rsidP="00EA1BB0">
      <w:pPr>
        <w:pStyle w:val="Heading1"/>
        <w:rPr>
          <w:noProof/>
        </w:rPr>
      </w:pPr>
      <w:r w:rsidRPr="002D129C">
        <w:lastRenderedPageBreak/>
        <w:t>Contents</w:t>
      </w:r>
      <w:r w:rsidR="00A4282F" w:rsidRPr="00982C0A">
        <w:rPr>
          <w:rFonts w:ascii="Arial" w:hAnsi="Arial" w:cs="Arial"/>
          <w:caps/>
          <w:sz w:val="20"/>
        </w:rPr>
        <w:fldChar w:fldCharType="begin"/>
      </w:r>
      <w:r w:rsidRPr="002D129C">
        <w:instrText xml:space="preserve"> TOC \h \z \t "Heading 3,2,pp Topic,1,PP Procedure start,3" </w:instrText>
      </w:r>
      <w:r w:rsidR="00A4282F" w:rsidRPr="00982C0A">
        <w:rPr>
          <w:rFonts w:ascii="Arial" w:hAnsi="Arial" w:cs="Arial"/>
          <w:caps/>
          <w:sz w:val="20"/>
        </w:rPr>
        <w:fldChar w:fldCharType="separate"/>
      </w:r>
    </w:p>
    <w:p w14:paraId="34955DF8" w14:textId="77777777" w:rsidR="00B21916" w:rsidRDefault="002606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50" w:history="1">
        <w:r w:rsidR="00B21916" w:rsidRPr="00556172">
          <w:rPr>
            <w:rStyle w:val="Hyperlink"/>
          </w:rPr>
          <w:t>Setting up a developer environment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_Toc310520050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</w:t>
        </w:r>
        <w:r w:rsidR="00B21916">
          <w:rPr>
            <w:webHidden/>
          </w:rPr>
          <w:fldChar w:fldCharType="end"/>
        </w:r>
      </w:hyperlink>
    </w:p>
    <w:p w14:paraId="6142C19E" w14:textId="77777777" w:rsidR="00B21916" w:rsidRDefault="00260673">
      <w:pPr>
        <w:pStyle w:val="TOC3"/>
        <w:rPr>
          <w:lang w:bidi="ar-SA"/>
        </w:rPr>
      </w:pPr>
      <w:hyperlink w:anchor="_Toc310520051" w:history="1">
        <w:r w:rsidR="00B21916" w:rsidRPr="00556172">
          <w:rPr>
            <w:rStyle w:val="Hyperlink"/>
          </w:rPr>
          <w:t>Software Requirements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_Toc310520051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</w:t>
        </w:r>
        <w:r w:rsidR="00B21916">
          <w:rPr>
            <w:webHidden/>
          </w:rPr>
          <w:fldChar w:fldCharType="end"/>
        </w:r>
      </w:hyperlink>
    </w:p>
    <w:p w14:paraId="590AB206" w14:textId="77777777" w:rsidR="00B21916" w:rsidRDefault="00260673">
      <w:pPr>
        <w:pStyle w:val="TOC3"/>
        <w:rPr>
          <w:lang w:bidi="ar-SA"/>
        </w:rPr>
      </w:pPr>
      <w:hyperlink w:anchor="_Toc310520052" w:history="1">
        <w:r w:rsidR="00B21916" w:rsidRPr="00556172">
          <w:rPr>
            <w:rStyle w:val="Hyperlink"/>
          </w:rPr>
          <w:t>Installing Eclipse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_Toc310520052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</w:t>
        </w:r>
        <w:r w:rsidR="00B21916">
          <w:rPr>
            <w:webHidden/>
          </w:rPr>
          <w:fldChar w:fldCharType="end"/>
        </w:r>
      </w:hyperlink>
    </w:p>
    <w:p w14:paraId="0A5C720A" w14:textId="77777777" w:rsidR="00B21916" w:rsidRDefault="00260673">
      <w:pPr>
        <w:pStyle w:val="TOC3"/>
        <w:rPr>
          <w:lang w:bidi="ar-SA"/>
        </w:rPr>
      </w:pPr>
      <w:hyperlink w:anchor="_Toc310520053" w:history="1">
        <w:r w:rsidR="00B21916" w:rsidRPr="00556172">
          <w:rPr>
            <w:rStyle w:val="Hyperlink"/>
          </w:rPr>
          <w:t>Downloading the ADT Plugin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_Toc310520053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5</w:t>
        </w:r>
        <w:r w:rsidR="00B21916">
          <w:rPr>
            <w:webHidden/>
          </w:rPr>
          <w:fldChar w:fldCharType="end"/>
        </w:r>
      </w:hyperlink>
    </w:p>
    <w:p w14:paraId="178FA5A7" w14:textId="77777777" w:rsidR="00B21916" w:rsidRDefault="00260673">
      <w:pPr>
        <w:pStyle w:val="TOC3"/>
        <w:rPr>
          <w:lang w:bidi="ar-SA"/>
        </w:rPr>
      </w:pPr>
      <w:hyperlink w:anchor="_Toc310520054" w:history="1">
        <w:r w:rsidR="00B21916" w:rsidRPr="00556172">
          <w:rPr>
            <w:rStyle w:val="Hyperlink"/>
          </w:rPr>
          <w:t>Installing and configuring the Android SDK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_Toc310520054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6</w:t>
        </w:r>
        <w:r w:rsidR="00B21916">
          <w:rPr>
            <w:webHidden/>
          </w:rPr>
          <w:fldChar w:fldCharType="end"/>
        </w:r>
      </w:hyperlink>
    </w:p>
    <w:p w14:paraId="7CD2BE19" w14:textId="77777777" w:rsidR="00B21916" w:rsidRDefault="00260673">
      <w:pPr>
        <w:pStyle w:val="TOC3"/>
        <w:rPr>
          <w:lang w:bidi="ar-SA"/>
        </w:rPr>
      </w:pPr>
      <w:hyperlink w:anchor="_Toc310520055" w:history="1">
        <w:r w:rsidR="00B21916" w:rsidRPr="00556172">
          <w:rPr>
            <w:rStyle w:val="Hyperlink"/>
          </w:rPr>
          <w:t>How to configure proxy settings in Eclipse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_Toc310520055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14</w:t>
        </w:r>
        <w:r w:rsidR="00B21916">
          <w:rPr>
            <w:webHidden/>
          </w:rPr>
          <w:fldChar w:fldCharType="end"/>
        </w:r>
      </w:hyperlink>
    </w:p>
    <w:p w14:paraId="3BD3BB65" w14:textId="77777777" w:rsidR="00B21916" w:rsidRDefault="002606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56" w:history="1">
        <w:r w:rsidR="00B21916" w:rsidRPr="00556172">
          <w:rPr>
            <w:rStyle w:val="Hyperlink"/>
          </w:rPr>
          <w:t>Getting started with the toolkit &amp; using bits on GitHub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_Toc310520056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17</w:t>
        </w:r>
        <w:r w:rsidR="00B21916">
          <w:rPr>
            <w:webHidden/>
          </w:rPr>
          <w:fldChar w:fldCharType="end"/>
        </w:r>
      </w:hyperlink>
    </w:p>
    <w:p w14:paraId="44C8E456" w14:textId="77777777" w:rsidR="00B21916" w:rsidRDefault="00260673">
      <w:pPr>
        <w:pStyle w:val="TOC3"/>
        <w:rPr>
          <w:lang w:bidi="ar-SA"/>
        </w:rPr>
      </w:pPr>
      <w:hyperlink w:anchor="_Toc310520057" w:history="1">
        <w:r w:rsidR="00B21916" w:rsidRPr="00556172">
          <w:rPr>
            <w:rStyle w:val="Hyperlink"/>
          </w:rPr>
          <w:t>Importing the Windows Azure Toolkit for Android project from GitHub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_Toc310520057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17</w:t>
        </w:r>
        <w:r w:rsidR="00B21916">
          <w:rPr>
            <w:webHidden/>
          </w:rPr>
          <w:fldChar w:fldCharType="end"/>
        </w:r>
      </w:hyperlink>
    </w:p>
    <w:p w14:paraId="69EC9E7E" w14:textId="77777777" w:rsidR="00B21916" w:rsidRDefault="00260673">
      <w:pPr>
        <w:pStyle w:val="TOC3"/>
        <w:rPr>
          <w:lang w:bidi="ar-SA"/>
        </w:rPr>
      </w:pPr>
      <w:hyperlink w:anchor="_Toc310520058" w:history="1">
        <w:r w:rsidR="00B21916" w:rsidRPr="00556172">
          <w:rPr>
            <w:rStyle w:val="Hyperlink"/>
          </w:rPr>
          <w:t>Building the projects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_Toc310520058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23</w:t>
        </w:r>
        <w:r w:rsidR="00B21916">
          <w:rPr>
            <w:webHidden/>
          </w:rPr>
          <w:fldChar w:fldCharType="end"/>
        </w:r>
      </w:hyperlink>
    </w:p>
    <w:p w14:paraId="35892D27" w14:textId="77777777" w:rsidR="00B21916" w:rsidRDefault="00260673">
      <w:pPr>
        <w:pStyle w:val="TOC3"/>
        <w:rPr>
          <w:lang w:bidi="ar-SA"/>
        </w:rPr>
      </w:pPr>
      <w:hyperlink w:anchor="_Toc310520059" w:history="1">
        <w:r w:rsidR="00B21916" w:rsidRPr="00556172">
          <w:rPr>
            <w:rStyle w:val="Hyperlink"/>
          </w:rPr>
          <w:t>Running the Tests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_Toc310520059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25</w:t>
        </w:r>
        <w:r w:rsidR="00B21916">
          <w:rPr>
            <w:webHidden/>
          </w:rPr>
          <w:fldChar w:fldCharType="end"/>
        </w:r>
      </w:hyperlink>
    </w:p>
    <w:p w14:paraId="6A9601CA" w14:textId="77777777" w:rsidR="00B21916" w:rsidRDefault="00260673">
      <w:pPr>
        <w:pStyle w:val="TOC3"/>
        <w:rPr>
          <w:lang w:bidi="ar-SA"/>
        </w:rPr>
      </w:pPr>
      <w:hyperlink w:anchor="_Toc310520060" w:history="1">
        <w:r w:rsidR="00B21916" w:rsidRPr="00556172">
          <w:rPr>
            <w:rStyle w:val="Hyperlink"/>
          </w:rPr>
          <w:t>Troubleshooting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_Toc310520060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26</w:t>
        </w:r>
        <w:r w:rsidR="00B21916">
          <w:rPr>
            <w:webHidden/>
          </w:rPr>
          <w:fldChar w:fldCharType="end"/>
        </w:r>
      </w:hyperlink>
    </w:p>
    <w:p w14:paraId="17CF8D4F" w14:textId="77777777" w:rsidR="00B21916" w:rsidRDefault="0026067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61" w:history="1">
        <w:r w:rsidR="00B21916" w:rsidRPr="00556172">
          <w:rPr>
            <w:rStyle w:val="Hyperlink"/>
          </w:rPr>
          <w:t>Using the sample application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_Toc310520061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31</w:t>
        </w:r>
        <w:r w:rsidR="00B21916">
          <w:rPr>
            <w:webHidden/>
          </w:rPr>
          <w:fldChar w:fldCharType="end"/>
        </w:r>
      </w:hyperlink>
    </w:p>
    <w:p w14:paraId="106CCAE5" w14:textId="77777777" w:rsidR="00B21916" w:rsidRDefault="00260673">
      <w:pPr>
        <w:pStyle w:val="TOC3"/>
        <w:rPr>
          <w:lang w:bidi="ar-SA"/>
        </w:rPr>
      </w:pPr>
      <w:hyperlink w:anchor="_Toc310520062" w:history="1">
        <w:r w:rsidR="00B21916" w:rsidRPr="00556172">
          <w:rPr>
            <w:rStyle w:val="Hyperlink"/>
          </w:rPr>
          <w:t>Introduction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_Toc310520062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31</w:t>
        </w:r>
        <w:r w:rsidR="00B21916">
          <w:rPr>
            <w:webHidden/>
          </w:rPr>
          <w:fldChar w:fldCharType="end"/>
        </w:r>
      </w:hyperlink>
    </w:p>
    <w:p w14:paraId="38B079B3" w14:textId="77777777" w:rsidR="00B21916" w:rsidRDefault="00260673">
      <w:pPr>
        <w:pStyle w:val="TOC3"/>
        <w:rPr>
          <w:lang w:bidi="ar-SA"/>
        </w:rPr>
      </w:pPr>
      <w:hyperlink w:anchor="_Toc310520063" w:history="1">
        <w:r w:rsidR="00B21916" w:rsidRPr="00556172">
          <w:rPr>
            <w:rStyle w:val="Hyperlink"/>
          </w:rPr>
          <w:t>Configuring the application using Windows Azure credentials (Direct-Mode)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_Toc310520063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31</w:t>
        </w:r>
        <w:r w:rsidR="00B21916">
          <w:rPr>
            <w:webHidden/>
          </w:rPr>
          <w:fldChar w:fldCharType="end"/>
        </w:r>
      </w:hyperlink>
    </w:p>
    <w:p w14:paraId="65399EF1" w14:textId="77777777" w:rsidR="00B21916" w:rsidRDefault="00260673">
      <w:pPr>
        <w:pStyle w:val="TOC3"/>
        <w:rPr>
          <w:lang w:bidi="ar-SA"/>
        </w:rPr>
      </w:pPr>
      <w:hyperlink w:anchor="_Toc310520064" w:history="1">
        <w:r w:rsidR="00B21916" w:rsidRPr="00556172">
          <w:rPr>
            <w:rStyle w:val="Hyperlink"/>
          </w:rPr>
          <w:t>Configuring the application using the Proxy Services with Membership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_Toc310520064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32</w:t>
        </w:r>
        <w:r w:rsidR="00B21916">
          <w:rPr>
            <w:webHidden/>
          </w:rPr>
          <w:fldChar w:fldCharType="end"/>
        </w:r>
      </w:hyperlink>
    </w:p>
    <w:p w14:paraId="6E93785D" w14:textId="77777777" w:rsidR="00B21916" w:rsidRDefault="00260673">
      <w:pPr>
        <w:pStyle w:val="TOC3"/>
        <w:rPr>
          <w:lang w:bidi="ar-SA"/>
        </w:rPr>
      </w:pPr>
      <w:hyperlink w:anchor="_Toc310520065" w:history="1">
        <w:r w:rsidR="00B21916" w:rsidRPr="00556172">
          <w:rPr>
            <w:rStyle w:val="Hyperlink"/>
          </w:rPr>
          <w:t>Configuring the application using the Proxy Services with Access Control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_Toc310520065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33</w:t>
        </w:r>
        <w:r w:rsidR="00B21916">
          <w:rPr>
            <w:webHidden/>
          </w:rPr>
          <w:fldChar w:fldCharType="end"/>
        </w:r>
      </w:hyperlink>
    </w:p>
    <w:p w14:paraId="2A7D6872" w14:textId="77777777" w:rsidR="00B21916" w:rsidRDefault="00260673">
      <w:pPr>
        <w:pStyle w:val="TOC3"/>
        <w:rPr>
          <w:lang w:bidi="ar-SA"/>
        </w:rPr>
      </w:pPr>
      <w:hyperlink w:anchor="_Toc310520066" w:history="1">
        <w:r w:rsidR="00B21916" w:rsidRPr="00556172">
          <w:rPr>
            <w:rStyle w:val="Hyperlink"/>
          </w:rPr>
          <w:t>Running the sample application</w:t>
        </w:r>
        <w:r w:rsidR="00B21916">
          <w:rPr>
            <w:webHidden/>
          </w:rPr>
          <w:tab/>
        </w:r>
        <w:r w:rsidR="00B21916">
          <w:rPr>
            <w:webHidden/>
          </w:rPr>
          <w:fldChar w:fldCharType="begin"/>
        </w:r>
        <w:r w:rsidR="00B21916">
          <w:rPr>
            <w:webHidden/>
          </w:rPr>
          <w:instrText xml:space="preserve"> PAGEREF _Toc310520066 \h </w:instrText>
        </w:r>
        <w:r w:rsidR="00B21916">
          <w:rPr>
            <w:webHidden/>
          </w:rPr>
        </w:r>
        <w:r w:rsidR="00B21916">
          <w:rPr>
            <w:webHidden/>
          </w:rPr>
          <w:fldChar w:fldCharType="separate"/>
        </w:r>
        <w:r w:rsidR="00B21916">
          <w:rPr>
            <w:webHidden/>
          </w:rPr>
          <w:t>34</w:t>
        </w:r>
        <w:r w:rsidR="00B21916">
          <w:rPr>
            <w:webHidden/>
          </w:rPr>
          <w:fldChar w:fldCharType="end"/>
        </w:r>
      </w:hyperlink>
    </w:p>
    <w:p w14:paraId="281C9D2E" w14:textId="77777777" w:rsidR="00124C19" w:rsidRPr="00982C0A" w:rsidRDefault="00A4282F" w:rsidP="002D4562">
      <w:pPr>
        <w:pStyle w:val="ppBodyText"/>
        <w:numPr>
          <w:ilvl w:val="0"/>
          <w:numId w:val="0"/>
        </w:numPr>
        <w:rPr>
          <w:rFonts w:eastAsia="Arial Unicode MS"/>
        </w:rPr>
      </w:pPr>
      <w:r w:rsidRPr="00982C0A">
        <w:rPr>
          <w:rFonts w:eastAsia="Batang"/>
          <w:szCs w:val="20"/>
          <w:lang w:eastAsia="ko-KR"/>
        </w:rPr>
        <w:fldChar w:fldCharType="end"/>
      </w:r>
    </w:p>
    <w:p w14:paraId="6CC6B74A" w14:textId="77777777" w:rsidR="00FE2590" w:rsidRDefault="00FE2590">
      <w:pPr>
        <w:spacing w:after="200"/>
        <w:rPr>
          <w:highlight w:val="yellow"/>
        </w:rPr>
      </w:pPr>
      <w:r>
        <w:rPr>
          <w:highlight w:val="yellow"/>
        </w:rPr>
        <w:br w:type="page"/>
      </w:r>
    </w:p>
    <w:bookmarkStart w:id="0" w:name="_Toc310520050" w:displacedByCustomXml="next"/>
    <w:sdt>
      <w:sdtPr>
        <w:alias w:val="Topic"/>
        <w:tag w:val="eb7648b3-7489-4e90-be17-aba028cf6b37"/>
        <w:id w:val="187047266"/>
        <w:placeholder>
          <w:docPart w:val="DefaultPlaceholder_22675703"/>
        </w:placeholder>
        <w:text/>
      </w:sdtPr>
      <w:sdtContent>
        <w:p w14:paraId="1E7279F6" w14:textId="77777777" w:rsidR="006F5A4F" w:rsidRDefault="00267349" w:rsidP="006F5A4F">
          <w:pPr>
            <w:pStyle w:val="ppTopic"/>
          </w:pPr>
          <w:r w:rsidRPr="00267349">
            <w:t>Setting up a developer environment</w:t>
          </w:r>
        </w:p>
      </w:sdtContent>
    </w:sdt>
    <w:bookmarkEnd w:id="0" w:displacedByCustomXml="prev"/>
    <w:p w14:paraId="28BD9162" w14:textId="77777777" w:rsidR="00F4697D" w:rsidRPr="005F4857" w:rsidRDefault="00F4697D" w:rsidP="005F4857">
      <w:pPr>
        <w:pStyle w:val="ppBodyText"/>
      </w:pPr>
      <w:r w:rsidRPr="005F4857">
        <w:t>This section describes the software requirements</w:t>
      </w:r>
      <w:r w:rsidR="00F5720B">
        <w:t xml:space="preserve"> </w:t>
      </w:r>
      <w:r w:rsidRPr="005F4857">
        <w:t xml:space="preserve">for </w:t>
      </w:r>
      <w:r w:rsidR="00443C4B" w:rsidRPr="005F4857">
        <w:t>running this toolkit</w:t>
      </w:r>
      <w:r w:rsidR="00F5720B">
        <w:t xml:space="preserve"> and systematic instructions for the installation.</w:t>
      </w:r>
    </w:p>
    <w:p w14:paraId="0B7F2D3A" w14:textId="77777777" w:rsidR="00032A72" w:rsidRDefault="00032A72" w:rsidP="00D5383E">
      <w:pPr>
        <w:pStyle w:val="ppProcedureStart"/>
      </w:pPr>
      <w:bookmarkStart w:id="1" w:name="_Installing_Eclipse"/>
      <w:bookmarkStart w:id="2" w:name="_Toc310520051"/>
      <w:bookmarkEnd w:id="1"/>
      <w:r>
        <w:t>Software Requirements</w:t>
      </w:r>
      <w:bookmarkEnd w:id="2"/>
    </w:p>
    <w:p w14:paraId="28F6CEA2" w14:textId="77777777" w:rsidR="00032A72" w:rsidRDefault="00032A72" w:rsidP="00032A72">
      <w:pPr>
        <w:pStyle w:val="ppBulletList"/>
      </w:pPr>
      <w:r>
        <w:t>Eclipse Indigo IDE for Java Developers</w:t>
      </w:r>
      <w:r w:rsidR="009D1687">
        <w:t>.</w:t>
      </w:r>
    </w:p>
    <w:p w14:paraId="1F61D80C" w14:textId="77777777" w:rsidR="00032A72" w:rsidRPr="00032A72" w:rsidRDefault="00032A72" w:rsidP="00032A72">
      <w:pPr>
        <w:pStyle w:val="ppBulletList"/>
        <w:rPr>
          <w:rStyle w:val="apple-style-span"/>
          <w:rFonts w:cstheme="minorHAnsi"/>
        </w:rPr>
      </w:pPr>
      <w:r w:rsidRPr="00032A72">
        <w:rPr>
          <w:rStyle w:val="apple-style-span"/>
          <w:rFonts w:cstheme="minorHAnsi"/>
          <w:color w:val="333333"/>
          <w:shd w:val="clear" w:color="auto" w:fill="FFFFFF"/>
        </w:rPr>
        <w:t>Android Development Tools (ADT)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</w:t>
      </w:r>
      <w:r w:rsidRPr="00032A72">
        <w:rPr>
          <w:rStyle w:val="apple-style-span"/>
          <w:rFonts w:cstheme="minorHAnsi"/>
          <w:color w:val="333333"/>
          <w:shd w:val="clear" w:color="auto" w:fill="FFFFFF"/>
        </w:rPr>
        <w:t>plugin for the Eclipse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IDE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07AA0ADF" w14:textId="77777777" w:rsidR="00032A72" w:rsidRPr="00032A72" w:rsidRDefault="00032A72" w:rsidP="00032A72">
      <w:pPr>
        <w:pStyle w:val="ppBulletList"/>
        <w:rPr>
          <w:rFonts w:cstheme="minorHAnsi"/>
        </w:rPr>
      </w:pPr>
      <w:r>
        <w:rPr>
          <w:rStyle w:val="apple-style-span"/>
          <w:rFonts w:cstheme="minorHAnsi"/>
          <w:color w:val="333333"/>
          <w:shd w:val="clear" w:color="auto" w:fill="FFFFFF"/>
        </w:rPr>
        <w:t>Android SDK 2.2 or above except the 2.3.3 which introduces a bug on the JavaScript to java bridge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 xml:space="preserve">, more information can be found </w:t>
      </w:r>
      <w:hyperlink r:id="rId19" w:history="1">
        <w:r w:rsidR="009D1687" w:rsidRPr="009D1687">
          <w:rPr>
            <w:rStyle w:val="Hyperlink"/>
            <w:rFonts w:cstheme="minorHAnsi"/>
            <w:shd w:val="clear" w:color="auto" w:fill="FFFFFF"/>
          </w:rPr>
          <w:t>here</w:t>
        </w:r>
      </w:hyperlink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216FBD91" w14:textId="77777777" w:rsidR="005D64BE" w:rsidRDefault="005D64BE" w:rsidP="00D5383E">
      <w:pPr>
        <w:pStyle w:val="ppProcedureStart"/>
      </w:pPr>
      <w:bookmarkStart w:id="3" w:name="_Toc310520052"/>
      <w:r>
        <w:t>Installing Eclipse</w:t>
      </w:r>
      <w:bookmarkEnd w:id="3"/>
    </w:p>
    <w:p w14:paraId="56C83220" w14:textId="77777777" w:rsidR="00755EC0" w:rsidRDefault="00755EC0" w:rsidP="00755EC0">
      <w:pPr>
        <w:pStyle w:val="ppNumberList"/>
      </w:pPr>
      <w:r>
        <w:t xml:space="preserve">Download and Install the </w:t>
      </w:r>
      <w:r w:rsidR="00C60A69">
        <w:t xml:space="preserve">Java </w:t>
      </w:r>
      <w:r>
        <w:t xml:space="preserve">JDK from </w:t>
      </w:r>
      <w:hyperlink r:id="rId20" w:history="1">
        <w:r w:rsidRPr="00F4031E">
          <w:rPr>
            <w:rStyle w:val="Hyperlink"/>
          </w:rPr>
          <w:t>http://www.oracle.com/technetwork/java/javase/downloads/jdk-7u1-download-513651.html</w:t>
        </w:r>
      </w:hyperlink>
      <w:r>
        <w:t xml:space="preserve"> </w:t>
      </w:r>
    </w:p>
    <w:p w14:paraId="5937D648" w14:textId="77777777" w:rsidR="00755EC0" w:rsidRDefault="005D64BE" w:rsidP="00755EC0">
      <w:pPr>
        <w:pStyle w:val="ppNumberList"/>
      </w:pPr>
      <w:r>
        <w:t>Download Eclipse</w:t>
      </w:r>
      <w:r w:rsidR="00755EC0">
        <w:t xml:space="preserve"> IDE for Java Developers</w:t>
      </w:r>
      <w:r>
        <w:t xml:space="preserve"> from </w:t>
      </w:r>
      <w:hyperlink r:id="rId21" w:history="1">
        <w:r w:rsidR="00755EC0">
          <w:rPr>
            <w:rStyle w:val="Hyperlink"/>
          </w:rPr>
          <w:t>http://www.eclipse.org/downloads/</w:t>
        </w:r>
      </w:hyperlink>
    </w:p>
    <w:p w14:paraId="4E246E22" w14:textId="77777777" w:rsidR="005D64BE" w:rsidRDefault="00755EC0" w:rsidP="00755EC0">
      <w:pPr>
        <w:pStyle w:val="ppFigureIndent"/>
      </w:pPr>
      <w:r>
        <w:rPr>
          <w:noProof/>
          <w:lang w:bidi="ar-SA"/>
        </w:rPr>
        <w:drawing>
          <wp:inline distT="0" distB="0" distL="0" distR="0" wp14:anchorId="1A906AFE" wp14:editId="31655988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05B" w14:textId="77777777" w:rsidR="005D64BE" w:rsidRDefault="005D64BE" w:rsidP="00EA3C82">
      <w:pPr>
        <w:pStyle w:val="ppNumberList"/>
      </w:pPr>
      <w:r>
        <w:t>Extract the eclipse folder</w:t>
      </w:r>
      <w:r w:rsidR="00613853">
        <w:t xml:space="preserve"> wherever you want (e.g.</w:t>
      </w:r>
      <w:r>
        <w:t xml:space="preserve"> c</w:t>
      </w:r>
      <w:r w:rsidR="00FD3DB4">
        <w:t>:\</w:t>
      </w:r>
      <w:r>
        <w:t>eclipse</w:t>
      </w:r>
      <w:r w:rsidR="00613853">
        <w:t>)</w:t>
      </w:r>
      <w:r w:rsidR="00095A86">
        <w:t>.</w:t>
      </w:r>
    </w:p>
    <w:p w14:paraId="6D8EC360" w14:textId="77777777" w:rsidR="005D64BE" w:rsidRDefault="005D64BE" w:rsidP="00EA3C82">
      <w:pPr>
        <w:pStyle w:val="ppNumberList"/>
      </w:pPr>
      <w:r>
        <w:t xml:space="preserve">Go to the folder and run </w:t>
      </w:r>
      <w:r w:rsidRPr="005D64BE">
        <w:rPr>
          <w:b/>
        </w:rPr>
        <w:t>eclipse.exe</w:t>
      </w:r>
      <w:r w:rsidR="00095A86">
        <w:rPr>
          <w:b/>
        </w:rPr>
        <w:t>.</w:t>
      </w:r>
    </w:p>
    <w:p w14:paraId="18EA1E6E" w14:textId="77777777" w:rsidR="006D2E65" w:rsidRDefault="005D64BE" w:rsidP="00EA3C82">
      <w:pPr>
        <w:pStyle w:val="ppNumberList"/>
      </w:pPr>
      <w:r>
        <w:t>Choose the workspace location e.g. C:\Users\{yourUser}\workspace and click on the</w:t>
      </w:r>
      <w:r w:rsidR="00A3483B">
        <w:t xml:space="preserve"> </w:t>
      </w:r>
      <w:r w:rsidR="00A3483B" w:rsidRPr="00A3483B">
        <w:rPr>
          <w:i/>
        </w:rPr>
        <w:t>“Use this as the default and do not ask again”</w:t>
      </w:r>
      <w:r w:rsidR="00A3483B">
        <w:t xml:space="preserve"> option</w:t>
      </w:r>
      <w:r w:rsidR="00095A86">
        <w:t>.</w:t>
      </w:r>
    </w:p>
    <w:p w14:paraId="689E32CE" w14:textId="77777777" w:rsidR="00B06C62" w:rsidRDefault="005D64BE" w:rsidP="00096D21">
      <w:pPr>
        <w:pStyle w:val="ppFigureIndent"/>
      </w:pPr>
      <w:r>
        <w:rPr>
          <w:noProof/>
          <w:lang w:bidi="ar-SA"/>
        </w:rPr>
        <w:drawing>
          <wp:inline distT="0" distB="0" distL="0" distR="0" wp14:anchorId="18288648" wp14:editId="65B443C2">
            <wp:extent cx="5124450" cy="236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8AB" w14:textId="77777777" w:rsidR="00096D21" w:rsidRPr="00096D21" w:rsidRDefault="00096D21" w:rsidP="00096D21">
      <w:pPr>
        <w:pStyle w:val="ppBodyText"/>
      </w:pPr>
    </w:p>
    <w:p w14:paraId="3A2936F4" w14:textId="77777777" w:rsidR="00D5383E" w:rsidRPr="00D5383E" w:rsidRDefault="00D5383E" w:rsidP="00D5383E">
      <w:pPr>
        <w:pStyle w:val="ppListEnd"/>
      </w:pPr>
    </w:p>
    <w:p w14:paraId="5A2DF645" w14:textId="77777777" w:rsidR="000D0049" w:rsidRDefault="000D0049">
      <w:pPr>
        <w:spacing w:after="200"/>
        <w:rPr>
          <w:rFonts w:cs="Arial"/>
          <w:b/>
          <w:szCs w:val="20"/>
        </w:rPr>
      </w:pPr>
    </w:p>
    <w:p w14:paraId="304DA7C8" w14:textId="77777777" w:rsidR="00755EC0" w:rsidRDefault="00755EC0" w:rsidP="00D5383E">
      <w:pPr>
        <w:pStyle w:val="ppProcedureStart"/>
      </w:pPr>
      <w:bookmarkStart w:id="4" w:name="_Toc310520053"/>
      <w:r w:rsidRPr="00F27D41">
        <w:lastRenderedPageBreak/>
        <w:t>Downloading</w:t>
      </w:r>
      <w:r>
        <w:t xml:space="preserve"> the ADT Plugin</w:t>
      </w:r>
      <w:bookmarkEnd w:id="4"/>
    </w:p>
    <w:p w14:paraId="2E2A8105" w14:textId="77777777" w:rsidR="00755EC0" w:rsidRDefault="00755EC0" w:rsidP="00755EC0">
      <w:pPr>
        <w:pStyle w:val="ppBodyText"/>
      </w:pPr>
      <w:r>
        <w:t>Use the Update Manager feature of your Eclipse installation to install the latest revision of ADT on your development computer.</w:t>
      </w:r>
    </w:p>
    <w:p w14:paraId="2FA45CBB" w14:textId="77777777" w:rsidR="000D0049" w:rsidRDefault="00755EC0" w:rsidP="00260673">
      <w:pPr>
        <w:pStyle w:val="ppBodyText"/>
      </w:pPr>
      <w:r>
        <w:t>Assuming that you have a compatible version of the Eclipse IDE installed, as described in</w:t>
      </w:r>
      <w:r w:rsidR="00BA25D1">
        <w:t xml:space="preserve"> </w:t>
      </w:r>
      <w:hyperlink w:anchor="_Installing_Eclipse" w:history="1">
        <w:r w:rsidR="00BA25D1" w:rsidRPr="00BA25D1">
          <w:rPr>
            <w:rStyle w:val="Hyperlink"/>
            <w:rFonts w:cstheme="minorBidi"/>
          </w:rPr>
          <w:t>Installing Eclipse</w:t>
        </w:r>
      </w:hyperlink>
      <w:r>
        <w:t>, above, follow these steps to download the ADT plugin and install it in your Eclipse environment.</w:t>
      </w:r>
    </w:p>
    <w:p w14:paraId="4F864973" w14:textId="77777777" w:rsidR="00755EC0" w:rsidRDefault="00755EC0" w:rsidP="00755EC0">
      <w:pPr>
        <w:pStyle w:val="ppNumberList"/>
      </w:pPr>
      <w:r>
        <w:t>Start Eclipse, then select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Help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&gt;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Install New Software...</w:t>
      </w:r>
      <w:r>
        <w:t>.</w:t>
      </w:r>
    </w:p>
    <w:p w14:paraId="6DBCA09C" w14:textId="77777777" w:rsidR="00755EC0" w:rsidRDefault="00755EC0" w:rsidP="00755EC0">
      <w:pPr>
        <w:pStyle w:val="ppNumberList"/>
      </w:pPr>
      <w:r>
        <w:t>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Add</w:t>
      </w:r>
      <w:r>
        <w:t>, in the top-right corner.</w:t>
      </w:r>
    </w:p>
    <w:p w14:paraId="786A66B9" w14:textId="77777777" w:rsidR="00C34876" w:rsidRDefault="00C34876" w:rsidP="00C34876">
      <w:pPr>
        <w:pStyle w:val="ppFigureIndent"/>
      </w:pPr>
      <w:r>
        <w:rPr>
          <w:noProof/>
          <w:lang w:bidi="ar-SA"/>
        </w:rPr>
        <w:drawing>
          <wp:inline distT="0" distB="0" distL="0" distR="0" wp14:anchorId="4F984DE1" wp14:editId="20F099DD">
            <wp:extent cx="5943600" cy="137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055" w14:textId="77777777" w:rsidR="00755EC0" w:rsidRDefault="00755EC0" w:rsidP="00755EC0">
      <w:pPr>
        <w:pStyle w:val="ppNumberList"/>
      </w:pPr>
      <w:r>
        <w:t>In the Add Repository dialog that appears, enter "ADT Plugin"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Name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and the following URL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Location</w:t>
      </w:r>
      <w:r w:rsidR="00050BAE">
        <w:t>:</w:t>
      </w:r>
    </w:p>
    <w:p w14:paraId="33C080BA" w14:textId="77777777" w:rsidR="00755EC0" w:rsidRDefault="00755EC0" w:rsidP="00755EC0">
      <w:pPr>
        <w:pStyle w:val="ppCodeIndent"/>
        <w:rPr>
          <w:rFonts w:ascii="Courier New" w:hAnsi="Courier New" w:cs="Courier New"/>
          <w:color w:val="007000"/>
        </w:rPr>
      </w:pPr>
      <w:r>
        <w:rPr>
          <w:rStyle w:val="pln"/>
          <w:color w:val="000000"/>
        </w:rPr>
        <w:t>https</w:t>
      </w:r>
      <w:r>
        <w:rPr>
          <w:rStyle w:val="pun"/>
          <w:color w:val="666600"/>
        </w:rPr>
        <w:t>:</w:t>
      </w:r>
      <w:r>
        <w:rPr>
          <w:rStyle w:val="com"/>
          <w:color w:val="880000"/>
        </w:rPr>
        <w:t>//dl-ssl.google.com/android/eclipse/</w:t>
      </w:r>
    </w:p>
    <w:p w14:paraId="7B171CDC" w14:textId="77777777" w:rsidR="00BA25D1" w:rsidRDefault="00C34876" w:rsidP="00BA25D1">
      <w:pPr>
        <w:pStyle w:val="ppFigureIndent"/>
      </w:pPr>
      <w:r>
        <w:rPr>
          <w:noProof/>
          <w:lang w:bidi="ar-SA"/>
        </w:rPr>
        <w:drawing>
          <wp:inline distT="0" distB="0" distL="0" distR="0" wp14:anchorId="494B870E" wp14:editId="718900C5">
            <wp:extent cx="4657143" cy="18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417" w14:textId="77777777" w:rsidR="00050BAE" w:rsidRPr="00050BAE" w:rsidRDefault="00050BAE" w:rsidP="00050BAE">
      <w:pPr>
        <w:pStyle w:val="ppNumberList"/>
      </w:pPr>
      <w:r>
        <w:t xml:space="preserve">Click </w:t>
      </w:r>
      <w:r w:rsidRPr="00050BAE">
        <w:rPr>
          <w:b/>
        </w:rPr>
        <w:t>OK</w:t>
      </w:r>
      <w:r w:rsidR="00095A86">
        <w:rPr>
          <w:b/>
        </w:rPr>
        <w:t>.</w:t>
      </w:r>
    </w:p>
    <w:p w14:paraId="63FE8D0C" w14:textId="77777777" w:rsidR="00755EC0" w:rsidRDefault="00755EC0" w:rsidP="00EC0C14">
      <w:pPr>
        <w:pStyle w:val="ppNoteIndent"/>
      </w:pPr>
      <w:r w:rsidRPr="00EC0C14">
        <w:rPr>
          <w:b/>
        </w:rPr>
        <w:t>Note</w:t>
      </w:r>
      <w:r>
        <w:t xml:space="preserve">: If you have trouble acquiring the plugin, try using "http" in the Location URL, instead of "https" (https is </w:t>
      </w:r>
      <w:r w:rsidR="0045396A">
        <w:t xml:space="preserve">preferred for security reasons) or </w:t>
      </w:r>
      <w:r w:rsidR="00EC14BE">
        <w:t>if you are behind a proxy server you can follow the steps described in the</w:t>
      </w:r>
      <w:r w:rsidR="0045396A">
        <w:t xml:space="preserve"> </w:t>
      </w:r>
      <w:hyperlink w:anchor="_How_to_configure" w:history="1">
        <w:r w:rsidR="0045396A" w:rsidRPr="00EC14BE">
          <w:rPr>
            <w:rStyle w:val="Hyperlink"/>
            <w:rFonts w:cstheme="minorBidi"/>
          </w:rPr>
          <w:t>How to configure proxy settings in eclipse</w:t>
        </w:r>
      </w:hyperlink>
      <w:r w:rsidR="00EC14BE">
        <w:t xml:space="preserve"> section.</w:t>
      </w:r>
      <w:r w:rsidR="0045396A">
        <w:t xml:space="preserve"> </w:t>
      </w:r>
    </w:p>
    <w:p w14:paraId="3775E545" w14:textId="77777777" w:rsidR="00755EC0" w:rsidRDefault="00755EC0" w:rsidP="00755EC0">
      <w:pPr>
        <w:pStyle w:val="ppNumberList"/>
      </w:pPr>
      <w:r>
        <w:t xml:space="preserve">In the Available Software dialog, select the checkbox next to Developer Tools and </w:t>
      </w:r>
      <w:r w:rsidR="00B06C62">
        <w:t>c</w:t>
      </w:r>
      <w:r>
        <w:t>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proofErr w:type="gramStart"/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proofErr w:type="gramEnd"/>
      <w:r>
        <w:t>.</w:t>
      </w:r>
    </w:p>
    <w:p w14:paraId="40E94EB9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2FEF79DB" wp14:editId="11229CCE">
            <wp:extent cx="5943600" cy="1421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40F" w14:textId="77777777" w:rsidR="00755EC0" w:rsidRDefault="00755EC0" w:rsidP="00755EC0">
      <w:pPr>
        <w:pStyle w:val="ppNumberList"/>
      </w:pPr>
      <w:r>
        <w:t>In the next window, you will see a list of the tools.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r>
        <w:t>.</w:t>
      </w:r>
    </w:p>
    <w:p w14:paraId="6808D005" w14:textId="77777777" w:rsidR="00755EC0" w:rsidRDefault="00755EC0" w:rsidP="00755EC0">
      <w:pPr>
        <w:pStyle w:val="ppNumberList"/>
      </w:pPr>
      <w:r>
        <w:t>Read and accept the license agreements, then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Finish</w:t>
      </w:r>
      <w:r>
        <w:t>.</w:t>
      </w:r>
    </w:p>
    <w:p w14:paraId="35213139" w14:textId="77777777" w:rsidR="00755EC0" w:rsidRDefault="00755EC0" w:rsidP="00301DEB">
      <w:pPr>
        <w:pStyle w:val="ppNoteIndent"/>
      </w:pPr>
      <w:r w:rsidRPr="00301DEB">
        <w:rPr>
          <w:b/>
        </w:rPr>
        <w:lastRenderedPageBreak/>
        <w:t>Note</w:t>
      </w:r>
      <w:r>
        <w:t>: If you get a security warning saying that the authenticity or validity of the software cannot be established,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OK</w:t>
      </w:r>
      <w:r>
        <w:t>.</w:t>
      </w:r>
    </w:p>
    <w:p w14:paraId="556A36A4" w14:textId="77777777" w:rsidR="00B06C62" w:rsidRDefault="00755EC0" w:rsidP="00096D21">
      <w:pPr>
        <w:pStyle w:val="ppNumberList"/>
      </w:pPr>
      <w:r>
        <w:t>When the installation completes, restart Eclipse.</w:t>
      </w:r>
    </w:p>
    <w:p w14:paraId="66BF10BC" w14:textId="77777777" w:rsidR="00D5383E" w:rsidRDefault="00D5383E" w:rsidP="00D5383E">
      <w:pPr>
        <w:pStyle w:val="ppListEnd"/>
      </w:pPr>
    </w:p>
    <w:p w14:paraId="4AF1F05C" w14:textId="77777777" w:rsidR="00F27D41" w:rsidRDefault="00F27D41" w:rsidP="00D5383E">
      <w:pPr>
        <w:pStyle w:val="ppProcedureStart"/>
      </w:pPr>
      <w:bookmarkStart w:id="5" w:name="ConfiguringAndroidSDK"/>
      <w:bookmarkStart w:id="6" w:name="_Toc310520054"/>
      <w:bookmarkEnd w:id="5"/>
      <w:r>
        <w:t>Installing and configuring the Android SDK</w:t>
      </w:r>
      <w:bookmarkEnd w:id="6"/>
    </w:p>
    <w:p w14:paraId="3E9EE11F" w14:textId="77777777" w:rsidR="009954B9" w:rsidRDefault="009954B9" w:rsidP="00755EC0">
      <w:pPr>
        <w:pStyle w:val="ppNumberList"/>
      </w:pPr>
      <w:r>
        <w:t xml:space="preserve">After restarting </w:t>
      </w:r>
      <w:r w:rsidR="00B06C62">
        <w:t>Eclipse,</w:t>
      </w:r>
      <w:r>
        <w:t xml:space="preserve"> a new window will appear to configure the SDK, leave the default options and provide the folder where the SDK will be installed</w:t>
      </w:r>
      <w:r w:rsidR="00095A86">
        <w:t>.</w:t>
      </w:r>
    </w:p>
    <w:p w14:paraId="702F4B15" w14:textId="77777777" w:rsidR="009954B9" w:rsidRDefault="009954B9" w:rsidP="009954B9">
      <w:pPr>
        <w:pStyle w:val="ppNoteIndent"/>
      </w:pPr>
      <w:r w:rsidRPr="00301DEB">
        <w:rPr>
          <w:b/>
        </w:rPr>
        <w:t>Note</w:t>
      </w:r>
      <w:r>
        <w:t>:</w:t>
      </w:r>
      <w:r w:rsidR="00301DEB">
        <w:t xml:space="preserve"> </w:t>
      </w:r>
      <w:r w:rsidR="00FD3DB4">
        <w:t>It is</w:t>
      </w:r>
      <w:r w:rsidR="00301DEB">
        <w:t xml:space="preserve"> recommended to choose a location without blank spaces, since there were known issues in previous versions</w:t>
      </w:r>
      <w:r w:rsidR="00095A86">
        <w:t>.</w:t>
      </w:r>
    </w:p>
    <w:p w14:paraId="61606940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77E640EE" wp14:editId="5755F035">
            <wp:extent cx="5828572" cy="43714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A992" w14:textId="77777777" w:rsidR="00301DEB" w:rsidRDefault="00301DEB" w:rsidP="00301DEB">
      <w:pPr>
        <w:pStyle w:val="ppNumberList"/>
      </w:pPr>
      <w:r>
        <w:t>Choose if you are going to contribute with Google’s statistics</w:t>
      </w:r>
      <w:r w:rsidR="00095A86">
        <w:t>.</w:t>
      </w:r>
    </w:p>
    <w:p w14:paraId="43202067" w14:textId="77777777" w:rsidR="00301DEB" w:rsidRDefault="00301DEB" w:rsidP="00301DE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6ED03F0" wp14:editId="1DBCCA22">
            <wp:extent cx="5828572" cy="437142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B81" w14:textId="77777777" w:rsidR="00301DEB" w:rsidRDefault="00FD3DB4" w:rsidP="00301DEB">
      <w:pPr>
        <w:pStyle w:val="ppNumberList"/>
      </w:pPr>
      <w:r>
        <w:t xml:space="preserve">Select the </w:t>
      </w:r>
      <w:r w:rsidRPr="00E2738E">
        <w:rPr>
          <w:b/>
        </w:rPr>
        <w:t>Accept All</w:t>
      </w:r>
      <w:r>
        <w:t xml:space="preserve"> option for package descriptions and licenses and click the </w:t>
      </w:r>
      <w:r w:rsidRPr="00EB2E08">
        <w:rPr>
          <w:b/>
        </w:rPr>
        <w:t>Install</w:t>
      </w:r>
      <w:r>
        <w:t xml:space="preserve"> button</w:t>
      </w:r>
      <w:r w:rsidR="00095A86">
        <w:t>.</w:t>
      </w:r>
    </w:p>
    <w:p w14:paraId="736296C4" w14:textId="77777777" w:rsidR="00EB2E08" w:rsidRDefault="00EB2E08" w:rsidP="00EB2E08">
      <w:pPr>
        <w:pStyle w:val="ppFigureIndent"/>
      </w:pPr>
      <w:r>
        <w:rPr>
          <w:noProof/>
          <w:lang w:bidi="ar-SA"/>
        </w:rPr>
        <w:drawing>
          <wp:inline distT="0" distB="0" distL="0" distR="0" wp14:anchorId="6EA339D0" wp14:editId="06EDDB00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46A" w14:textId="77777777" w:rsidR="00FD3DB4" w:rsidRPr="00FD3DB4" w:rsidRDefault="00FD3DB4" w:rsidP="00FD3DB4">
      <w:pPr>
        <w:pStyle w:val="ppNoteIndent"/>
      </w:pPr>
      <w:r w:rsidRPr="00C22797">
        <w:rPr>
          <w:rStyle w:val="apple-converted-space"/>
          <w:rFonts w:ascii="Helvetica" w:hAnsi="Helvetica" w:cs="Helvetica"/>
          <w:b/>
          <w:color w:val="3C3C3C"/>
        </w:rPr>
        <w:t>Note</w:t>
      </w:r>
      <w:r>
        <w:rPr>
          <w:rStyle w:val="apple-converted-space"/>
          <w:rFonts w:ascii="Helvetica" w:hAnsi="Helvetica" w:cs="Helvetica"/>
          <w:color w:val="3C3C3C"/>
        </w:rP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takes a couple of minutes to start the installation.</w:t>
      </w:r>
    </w:p>
    <w:p w14:paraId="0D67C00D" w14:textId="77777777" w:rsidR="00EB2E08" w:rsidRDefault="00EB2E08" w:rsidP="00EB2E08">
      <w:pPr>
        <w:pStyle w:val="ppNumberList"/>
      </w:pPr>
      <w:r>
        <w:t xml:space="preserve">Restart </w:t>
      </w:r>
      <w:r w:rsidRPr="00B06C62">
        <w:rPr>
          <w:b/>
        </w:rPr>
        <w:t>ADB</w:t>
      </w:r>
      <w:r w:rsidR="00095A86">
        <w:t>.</w:t>
      </w:r>
    </w:p>
    <w:p w14:paraId="603F6885" w14:textId="77777777" w:rsidR="00EB2E08" w:rsidRDefault="00EB2E08" w:rsidP="00A96FD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DF73AFB" wp14:editId="409EA0ED">
            <wp:extent cx="5066667" cy="14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030" w14:textId="77777777" w:rsidR="002D2765" w:rsidRDefault="00A96FD7" w:rsidP="00A96FD7">
      <w:pPr>
        <w:pStyle w:val="ppNumberList"/>
      </w:pPr>
      <w:r w:rsidRPr="002D2765">
        <w:t>Go to</w:t>
      </w:r>
      <w:r>
        <w:rPr>
          <w:b/>
        </w:rPr>
        <w:t xml:space="preserve"> My Computer </w:t>
      </w:r>
      <w:r w:rsidRPr="002D2765">
        <w:t>and</w:t>
      </w:r>
      <w:r>
        <w:rPr>
          <w:b/>
        </w:rPr>
        <w:t xml:space="preserve"> </w:t>
      </w:r>
      <w:r w:rsidR="00B06C62" w:rsidRPr="00B06C62">
        <w:t>r</w:t>
      </w:r>
      <w:r w:rsidRPr="00B06C62">
        <w:t>ight-click</w:t>
      </w:r>
      <w:r>
        <w:rPr>
          <w:b/>
        </w:rPr>
        <w:t xml:space="preserve"> </w:t>
      </w:r>
      <w:r w:rsidR="002D2765">
        <w:rPr>
          <w:b/>
        </w:rPr>
        <w:t>Properties</w:t>
      </w:r>
      <w:r w:rsidR="00095A86">
        <w:t>.</w:t>
      </w:r>
    </w:p>
    <w:p w14:paraId="4FA34487" w14:textId="77777777" w:rsidR="00A96FD7" w:rsidRPr="00A96FD7" w:rsidRDefault="002D2765" w:rsidP="00A96FD7">
      <w:pPr>
        <w:pStyle w:val="ppNumberList"/>
      </w:pPr>
      <w:r w:rsidRPr="002D2765">
        <w:rPr>
          <w:b/>
        </w:rPr>
        <w:t>Click</w:t>
      </w:r>
      <w:r>
        <w:t xml:space="preserve"> the</w:t>
      </w:r>
      <w:r w:rsidR="00A96FD7">
        <w:t xml:space="preserve"> </w:t>
      </w:r>
      <w:r w:rsidR="00A96FD7">
        <w:rPr>
          <w:b/>
        </w:rPr>
        <w:t>Advanced system settings</w:t>
      </w:r>
      <w:r>
        <w:rPr>
          <w:b/>
        </w:rPr>
        <w:t xml:space="preserve"> </w:t>
      </w:r>
      <w:r w:rsidRPr="002D2765">
        <w:t>link</w:t>
      </w:r>
      <w:r w:rsidR="00095A86">
        <w:t>.</w:t>
      </w:r>
    </w:p>
    <w:p w14:paraId="4588C8E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09073C0" wp14:editId="60B54372">
            <wp:extent cx="1952381" cy="213333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7C6" w14:textId="77777777" w:rsidR="00A96FD7" w:rsidRDefault="00A96FD7" w:rsidP="00A96FD7">
      <w:pPr>
        <w:pStyle w:val="ppNumberList"/>
      </w:pPr>
      <w:r>
        <w:t xml:space="preserve">Under the </w:t>
      </w:r>
      <w:r w:rsidRPr="00EA3C82">
        <w:rPr>
          <w:b/>
        </w:rPr>
        <w:t>Advanced</w:t>
      </w:r>
      <w:r>
        <w:t xml:space="preserve"> tab, </w:t>
      </w:r>
      <w:r w:rsidR="00B06C62">
        <w:t>click</w:t>
      </w:r>
      <w:r>
        <w:t xml:space="preserve"> the </w:t>
      </w:r>
      <w:r w:rsidRPr="00EA3C82">
        <w:rPr>
          <w:b/>
        </w:rPr>
        <w:t>Environment Variables</w:t>
      </w:r>
      <w:r>
        <w:t xml:space="preserve"> button, and in the dialog that comes up, double-click </w:t>
      </w:r>
      <w:r w:rsidRPr="00B06C62">
        <w:rPr>
          <w:b/>
        </w:rPr>
        <w:t>Path</w:t>
      </w:r>
      <w:r>
        <w:t xml:space="preserve"> (under System Variables)</w:t>
      </w:r>
      <w:r w:rsidR="00095A86">
        <w:t>.</w:t>
      </w:r>
    </w:p>
    <w:p w14:paraId="3527205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4E95D2F" wp14:editId="27A895B7">
            <wp:extent cx="3829299" cy="429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869" cy="4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804" w14:textId="77777777" w:rsidR="00A96FD7" w:rsidRPr="006B0845" w:rsidRDefault="00A96FD7" w:rsidP="00A96FD7">
      <w:pPr>
        <w:pStyle w:val="ppNumberList"/>
      </w:pPr>
      <w:r>
        <w:lastRenderedPageBreak/>
        <w:t xml:space="preserve">Add the full path to the </w:t>
      </w:r>
      <w:r>
        <w:rPr>
          <w:b/>
        </w:rPr>
        <w:t>tools</w:t>
      </w:r>
      <w:r>
        <w:t xml:space="preserve"> and </w:t>
      </w:r>
      <w:r>
        <w:rPr>
          <w:b/>
        </w:rPr>
        <w:t>platform-tools</w:t>
      </w:r>
      <w:r>
        <w:t xml:space="preserve">, those folders are </w:t>
      </w:r>
      <w:r w:rsidR="002D2765">
        <w:t xml:space="preserve">located </w:t>
      </w:r>
      <w:r>
        <w:t>inside the</w:t>
      </w:r>
      <w:r w:rsidR="002D2765">
        <w:t xml:space="preserve"> destination you provided when installing the SDK (e.g. c:\bin\android-sdks\tools &amp; c:\bin\android-sdks\platform-tools)</w:t>
      </w:r>
      <w:r w:rsidR="00095A86">
        <w:t>.</w:t>
      </w:r>
    </w:p>
    <w:p w14:paraId="2B133D35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09844575" wp14:editId="326940EB">
            <wp:extent cx="3771429" cy="445714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63C" w14:textId="77777777" w:rsidR="006A3D19" w:rsidRDefault="006E3517" w:rsidP="002D2765">
      <w:pPr>
        <w:pStyle w:val="ppNumberList"/>
      </w:pPr>
      <w:r>
        <w:t>Switch back to Eclipse</w:t>
      </w:r>
      <w:r w:rsidR="00095A86">
        <w:t>.</w:t>
      </w:r>
    </w:p>
    <w:p w14:paraId="0ED04652" w14:textId="77777777" w:rsidR="002D2765" w:rsidRDefault="002D2765" w:rsidP="002D2765">
      <w:pPr>
        <w:pStyle w:val="ppNumberList"/>
      </w:pPr>
      <w:r>
        <w:t xml:space="preserve">Open </w:t>
      </w:r>
      <w:r w:rsidRPr="00B06C62">
        <w:t>the</w:t>
      </w:r>
      <w:r w:rsidRPr="002D2765">
        <w:rPr>
          <w:b/>
        </w:rPr>
        <w:t xml:space="preserve"> Android SDK Manager</w:t>
      </w:r>
      <w:r>
        <w:t xml:space="preserve"> from </w:t>
      </w:r>
      <w:r w:rsidRPr="002D2765">
        <w:rPr>
          <w:b/>
        </w:rPr>
        <w:t>Windows</w:t>
      </w:r>
      <w:r>
        <w:t xml:space="preserve"> menu</w:t>
      </w:r>
      <w:r w:rsidR="00095A86">
        <w:t>.</w:t>
      </w:r>
    </w:p>
    <w:p w14:paraId="672665F1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0AEC3FAE" wp14:editId="2453B48E">
            <wp:extent cx="2085714" cy="3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A8F" w14:textId="77777777" w:rsidR="002D2765" w:rsidRDefault="002D2765" w:rsidP="002D2765">
      <w:pPr>
        <w:pStyle w:val="ppNumberList"/>
      </w:pPr>
      <w:r>
        <w:lastRenderedPageBreak/>
        <w:t xml:space="preserve">Since the project is targeted to the </w:t>
      </w:r>
      <w:r w:rsidRPr="00B06C62">
        <w:rPr>
          <w:b/>
        </w:rPr>
        <w:t>API 10</w:t>
      </w:r>
      <w:r>
        <w:t xml:space="preserve">, select from the </w:t>
      </w:r>
      <w:r w:rsidRPr="002D2765">
        <w:rPr>
          <w:b/>
        </w:rPr>
        <w:t>Android 2.3.3 (API 10)</w:t>
      </w:r>
      <w:r>
        <w:t xml:space="preserve"> node only the </w:t>
      </w:r>
      <w:r w:rsidRPr="00B20F13">
        <w:rPr>
          <w:b/>
        </w:rPr>
        <w:t>SDK Platform</w:t>
      </w:r>
      <w:r>
        <w:t xml:space="preserve"> and </w:t>
      </w:r>
      <w:r w:rsidRPr="00B20F13">
        <w:rPr>
          <w:b/>
        </w:rPr>
        <w:t>Google APIs by Google Inc.</w:t>
      </w:r>
      <w:r>
        <w:t xml:space="preserve"> items, </w:t>
      </w:r>
      <w:proofErr w:type="gramStart"/>
      <w:r>
        <w:t>then</w:t>
      </w:r>
      <w:proofErr w:type="gramEnd"/>
      <w:r>
        <w:t xml:space="preserve"> click the </w:t>
      </w:r>
      <w:r w:rsidRPr="002D2765">
        <w:rPr>
          <w:b/>
        </w:rPr>
        <w:t>Install 4 packages…</w:t>
      </w:r>
      <w:r>
        <w:t xml:space="preserve"> button</w:t>
      </w:r>
      <w:r w:rsidR="00095A86">
        <w:t>.</w:t>
      </w:r>
    </w:p>
    <w:p w14:paraId="76649B06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3A4263DC" wp14:editId="1FFDB236">
            <wp:extent cx="5943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589" w14:textId="77777777" w:rsidR="002D2765" w:rsidRPr="002D2765" w:rsidRDefault="002D2765" w:rsidP="002D2765">
      <w:pPr>
        <w:pStyle w:val="ppNumberList"/>
      </w:pPr>
      <w:r>
        <w:t xml:space="preserve">Accept all package descriptions &amp; licenses when prompted and click </w:t>
      </w:r>
      <w:r w:rsidRPr="002D2765">
        <w:rPr>
          <w:b/>
        </w:rPr>
        <w:t>Install</w:t>
      </w:r>
      <w:r w:rsidR="00095A86">
        <w:rPr>
          <w:b/>
        </w:rPr>
        <w:t>.</w:t>
      </w:r>
    </w:p>
    <w:p w14:paraId="5FBE8217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62AA7970" wp14:editId="4101A3E4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8479" w14:textId="77777777" w:rsidR="00243123" w:rsidRDefault="00243123" w:rsidP="00243123">
      <w:pPr>
        <w:pStyle w:val="ppNumberList"/>
      </w:pPr>
      <w:r>
        <w:t>Restart ADB</w:t>
      </w:r>
      <w:r w:rsidR="00095A86">
        <w:t>.</w:t>
      </w:r>
    </w:p>
    <w:p w14:paraId="2B93E0D0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76F9325F" wp14:editId="510E70D4">
            <wp:extent cx="5066667" cy="146666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A5" w14:textId="77777777" w:rsidR="00243123" w:rsidRDefault="00243123" w:rsidP="00243123">
      <w:pPr>
        <w:pStyle w:val="ppNumberList"/>
      </w:pPr>
      <w:r>
        <w:t>Close the Log window and the Android SDK Manager</w:t>
      </w:r>
      <w:r w:rsidR="00095A86">
        <w:t>.</w:t>
      </w:r>
    </w:p>
    <w:p w14:paraId="0336B5EB" w14:textId="77777777" w:rsidR="00243123" w:rsidRDefault="00243123" w:rsidP="00243123">
      <w:pPr>
        <w:pStyle w:val="ppNumberList"/>
      </w:pPr>
      <w:r>
        <w:lastRenderedPageBreak/>
        <w:t xml:space="preserve">Open the </w:t>
      </w:r>
      <w:r w:rsidRPr="00243123">
        <w:rPr>
          <w:b/>
        </w:rPr>
        <w:t>AVD Manager</w:t>
      </w:r>
      <w:r>
        <w:t xml:space="preserve"> from the Window menu item</w:t>
      </w:r>
      <w:r w:rsidR="00095A86">
        <w:t>.</w:t>
      </w:r>
    </w:p>
    <w:p w14:paraId="64EDA208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320B5AD8" wp14:editId="78A8E489">
            <wp:extent cx="2095238" cy="3295238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674" w14:textId="77777777" w:rsidR="00243123" w:rsidRDefault="00243123" w:rsidP="00243123">
      <w:pPr>
        <w:pStyle w:val="ppNumberList"/>
      </w:pPr>
      <w:r>
        <w:t xml:space="preserve">Click the </w:t>
      </w:r>
      <w:r w:rsidRPr="00243123">
        <w:rPr>
          <w:b/>
        </w:rPr>
        <w:t>New…</w:t>
      </w:r>
      <w:r>
        <w:t xml:space="preserve"> button to create a new virtual device targeted to the API 10</w:t>
      </w:r>
      <w:r w:rsidR="00095A86">
        <w:t>.</w:t>
      </w:r>
    </w:p>
    <w:p w14:paraId="122E9695" w14:textId="77777777" w:rsidR="00243123" w:rsidRDefault="00243123" w:rsidP="00243123">
      <w:pPr>
        <w:pStyle w:val="ppNumberList"/>
      </w:pPr>
      <w:r>
        <w:t xml:space="preserve">Provide a valid </w:t>
      </w:r>
      <w:r w:rsidR="00B06C62">
        <w:t>name;</w:t>
      </w:r>
      <w:r>
        <w:t xml:space="preserve"> select the </w:t>
      </w:r>
      <w:r w:rsidRPr="00243123">
        <w:rPr>
          <w:b/>
        </w:rPr>
        <w:t>Android 2.3.3 – API Level 10</w:t>
      </w:r>
      <w:r>
        <w:t xml:space="preserve"> from the dropdown list and Click on </w:t>
      </w:r>
      <w:r w:rsidRPr="00243123">
        <w:rPr>
          <w:b/>
        </w:rPr>
        <w:t>Create AVD</w:t>
      </w:r>
      <w:r>
        <w:t xml:space="preserve"> button</w:t>
      </w:r>
      <w:r w:rsidR="00095A86">
        <w:t>.</w:t>
      </w:r>
    </w:p>
    <w:p w14:paraId="20538C93" w14:textId="77777777" w:rsidR="00243123" w:rsidRDefault="00243123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2545455" wp14:editId="7833FE64">
            <wp:extent cx="3071593" cy="485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1210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4B0F4" w14:textId="77777777" w:rsidR="00E60269" w:rsidRDefault="00E60269" w:rsidP="00E60269">
      <w:pPr>
        <w:pStyle w:val="ppNumberList"/>
      </w:pPr>
      <w:r>
        <w:t>Start the virtual device to check that it is working fine</w:t>
      </w:r>
      <w:r w:rsidR="00095A86">
        <w:t>.</w:t>
      </w:r>
    </w:p>
    <w:p w14:paraId="26455A68" w14:textId="77777777" w:rsidR="00E60269" w:rsidRDefault="00E60269" w:rsidP="00E60269">
      <w:pPr>
        <w:pStyle w:val="ppFigureIndent"/>
      </w:pPr>
      <w:r>
        <w:rPr>
          <w:noProof/>
          <w:lang w:bidi="ar-SA"/>
        </w:rPr>
        <w:drawing>
          <wp:inline distT="0" distB="0" distL="0" distR="0" wp14:anchorId="7DB34766" wp14:editId="61C71BC0">
            <wp:extent cx="5467350" cy="234056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0080" cy="23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27C" w14:textId="77777777" w:rsidR="00E60269" w:rsidRDefault="00E60269" w:rsidP="00E60269">
      <w:pPr>
        <w:pStyle w:val="ppNumberList"/>
      </w:pPr>
      <w:r>
        <w:t xml:space="preserve">If you want, you can scale the </w:t>
      </w:r>
      <w:r w:rsidR="00B06C62">
        <w:t>device to</w:t>
      </w:r>
      <w:r>
        <w:t xml:space="preserve"> the real size</w:t>
      </w:r>
      <w:r w:rsidR="00095A86">
        <w:t>.</w:t>
      </w:r>
    </w:p>
    <w:p w14:paraId="1093FC90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E806CCB" wp14:editId="0FDA6BA2">
            <wp:extent cx="2428572" cy="34952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7CD" w14:textId="77777777" w:rsidR="00E60269" w:rsidRDefault="00E60269" w:rsidP="00E60269">
      <w:pPr>
        <w:pStyle w:val="ppNumberList"/>
      </w:pPr>
      <w:r>
        <w:t>This is how the virtual device should look like</w:t>
      </w:r>
      <w:r w:rsidR="00095A86">
        <w:t>.</w:t>
      </w:r>
    </w:p>
    <w:p w14:paraId="5499D2BF" w14:textId="77777777" w:rsidR="00E60269" w:rsidRPr="00E60269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495FEF0E" wp14:editId="0062D7B0">
            <wp:extent cx="5314950" cy="494699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9F9" w14:textId="77777777" w:rsidR="00FD3DB4" w:rsidRPr="00B06C62" w:rsidRDefault="00FD3DB4" w:rsidP="00FD3DB4">
      <w:pPr>
        <w:pStyle w:val="ppNoteIndent"/>
        <w:rPr>
          <w:rStyle w:val="apple-style-span"/>
        </w:rPr>
      </w:pPr>
      <w:r w:rsidRPr="00FD3DB4">
        <w:t xml:space="preserve"> </w:t>
      </w:r>
      <w:r w:rsidRPr="00FD3DB4">
        <w:rPr>
          <w:b/>
        </w:rPr>
        <w:t>Note</w:t>
      </w:r>
      <w: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may take a few minutes to load.</w:t>
      </w:r>
    </w:p>
    <w:p w14:paraId="4CEF0E1A" w14:textId="77777777" w:rsidR="00B06C62" w:rsidRPr="00CC7A93" w:rsidRDefault="000D0049" w:rsidP="00B06C62">
      <w:pPr>
        <w:pStyle w:val="ppBodyText"/>
        <w:rPr>
          <w:rStyle w:val="apple-style-span"/>
        </w:rPr>
      </w:pPr>
      <w:r>
        <w:lastRenderedPageBreak/>
        <w:t xml:space="preserve">You can find more information about Android development in Android’s Developers website at </w:t>
      </w:r>
      <w:hyperlink r:id="rId42" w:history="1">
        <w:r>
          <w:rPr>
            <w:rStyle w:val="Hyperlink"/>
          </w:rPr>
          <w:t>http://developer.android.com/index.html</w:t>
        </w:r>
      </w:hyperlink>
    </w:p>
    <w:p w14:paraId="09FCE194" w14:textId="77777777" w:rsidR="00CC7A93" w:rsidRPr="00E2738E" w:rsidRDefault="00CC7A93" w:rsidP="00CC7A93">
      <w:pPr>
        <w:pStyle w:val="ppListEnd"/>
      </w:pPr>
    </w:p>
    <w:p w14:paraId="45668DFB" w14:textId="77777777" w:rsidR="00EC14BE" w:rsidRDefault="00EC14BE" w:rsidP="00D5383E">
      <w:pPr>
        <w:pStyle w:val="ppProcedureStart"/>
      </w:pPr>
      <w:bookmarkStart w:id="7" w:name="_How_to_configure"/>
      <w:bookmarkStart w:id="8" w:name="_Toc310520055"/>
      <w:bookmarkEnd w:id="7"/>
      <w:r>
        <w:t>How to configure proxy s</w:t>
      </w:r>
      <w:r w:rsidRPr="00A7191F">
        <w:t>ettings in Eclipse</w:t>
      </w:r>
      <w:bookmarkEnd w:id="8"/>
    </w:p>
    <w:p w14:paraId="0A61BE43" w14:textId="77777777" w:rsidR="00EC14BE" w:rsidRDefault="00EC14BE" w:rsidP="00EC14BE">
      <w:pPr>
        <w:pStyle w:val="ppBodyText"/>
      </w:pPr>
      <w:r>
        <w:t>If your computer is behind a proxy server, you should follow these steps.</w:t>
      </w:r>
    </w:p>
    <w:p w14:paraId="62CCCF47" w14:textId="77777777" w:rsidR="00EC14BE" w:rsidRDefault="00EC14BE" w:rsidP="00EC14BE">
      <w:pPr>
        <w:pStyle w:val="ppNumberList"/>
      </w:pPr>
      <w:r>
        <w:t xml:space="preserve">Open the </w:t>
      </w:r>
      <w:r w:rsidRPr="0045396A">
        <w:rPr>
          <w:b/>
        </w:rPr>
        <w:t>Windows</w:t>
      </w:r>
      <w:r>
        <w:t xml:space="preserve"> -&gt; </w:t>
      </w:r>
      <w:r w:rsidRPr="0045396A">
        <w:rPr>
          <w:b/>
        </w:rPr>
        <w:t>Preferences</w:t>
      </w:r>
      <w:r>
        <w:t xml:space="preserve"> menu option.</w:t>
      </w:r>
    </w:p>
    <w:p w14:paraId="6638C6CF" w14:textId="77777777" w:rsidR="00EC14BE" w:rsidRDefault="00EC14BE" w:rsidP="00EC14BE">
      <w:pPr>
        <w:pStyle w:val="ppNumberList"/>
      </w:pPr>
      <w:r>
        <w:t xml:space="preserve">Select </w:t>
      </w:r>
      <w:r w:rsidRPr="0045396A">
        <w:rPr>
          <w:b/>
        </w:rPr>
        <w:t>Network Connection</w:t>
      </w:r>
      <w:r w:rsidR="00FC25E8">
        <w:rPr>
          <w:b/>
        </w:rPr>
        <w:t>s</w:t>
      </w:r>
      <w:r>
        <w:t xml:space="preserve"> on the left pane.</w:t>
      </w:r>
    </w:p>
    <w:p w14:paraId="2B2FE23F" w14:textId="77777777" w:rsidR="00EC14BE" w:rsidRDefault="00EC14BE" w:rsidP="00EC14BE">
      <w:pPr>
        <w:pStyle w:val="ppFigureIndent"/>
      </w:pPr>
      <w:r>
        <w:rPr>
          <w:noProof/>
          <w:lang w:bidi="ar-SA"/>
        </w:rPr>
        <w:drawing>
          <wp:inline distT="0" distB="0" distL="0" distR="0" wp14:anchorId="6AF9281E" wp14:editId="7384F50B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5B4" w14:textId="77777777" w:rsidR="0086595D" w:rsidRDefault="0086595D" w:rsidP="0086595D">
      <w:pPr>
        <w:pStyle w:val="ppNumberList"/>
      </w:pPr>
      <w:r>
        <w:t xml:space="preserve">Choose </w:t>
      </w:r>
      <w:r w:rsidRPr="0086595D">
        <w:rPr>
          <w:b/>
        </w:rPr>
        <w:t>Manual</w:t>
      </w:r>
      <w:r>
        <w:t xml:space="preserve"> from the dropdown list.</w:t>
      </w:r>
    </w:p>
    <w:p w14:paraId="1D09FAC9" w14:textId="77777777" w:rsidR="0086595D" w:rsidRDefault="0086595D" w:rsidP="0086595D">
      <w:pPr>
        <w:pStyle w:val="ppFigureNumberIndent"/>
      </w:pPr>
      <w:r>
        <w:rPr>
          <w:noProof/>
          <w:lang w:bidi="ar-SA"/>
        </w:rPr>
        <w:drawing>
          <wp:inline distT="0" distB="0" distL="0" distR="0" wp14:anchorId="4EB98FAC" wp14:editId="3FC989E2">
            <wp:extent cx="5438096" cy="20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62E" w14:textId="77777777" w:rsidR="00D5383E" w:rsidRDefault="00D5383E" w:rsidP="00D5383E">
      <w:pPr>
        <w:pStyle w:val="ppNumberList"/>
      </w:pPr>
      <w:r>
        <w:t xml:space="preserve">Select </w:t>
      </w:r>
      <w:r>
        <w:rPr>
          <w:b/>
        </w:rPr>
        <w:t>HTTP</w:t>
      </w:r>
      <w:r>
        <w:t xml:space="preserve"> in the </w:t>
      </w:r>
      <w:r w:rsidR="005C5AFA">
        <w:t>list, click the Edit button,</w:t>
      </w:r>
      <w:r>
        <w:t xml:space="preserve"> and provide your proxy configuration.</w:t>
      </w:r>
    </w:p>
    <w:p w14:paraId="07E7CF4B" w14:textId="77777777" w:rsidR="00D5383E" w:rsidRDefault="00D5383E" w:rsidP="00D5383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1BB791F" wp14:editId="002261D3">
            <wp:extent cx="3942857" cy="2323810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5C9" w14:textId="77777777" w:rsidR="00D5383E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 w:rsidR="00B21916" w:rsidRPr="00B21916">
        <w:t>.</w:t>
      </w:r>
    </w:p>
    <w:p w14:paraId="483899EF" w14:textId="77777777" w:rsidR="00D5383E" w:rsidRDefault="00D5383E" w:rsidP="00D5383E">
      <w:pPr>
        <w:pStyle w:val="ppNumberList"/>
      </w:pPr>
      <w:r>
        <w:t xml:space="preserve">If you want to access to an https address you should perform the steps described above but clicking on </w:t>
      </w:r>
      <w:r w:rsidRPr="00D5383E">
        <w:rPr>
          <w:b/>
        </w:rPr>
        <w:t>HTTPS</w:t>
      </w:r>
      <w:r>
        <w:t xml:space="preserve"> instead.</w:t>
      </w:r>
    </w:p>
    <w:p w14:paraId="3E763E77" w14:textId="77777777" w:rsidR="00E60269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>
        <w:rPr>
          <w:b/>
        </w:rPr>
        <w:t xml:space="preserve"> </w:t>
      </w:r>
      <w:r w:rsidRPr="00D5383E">
        <w:t>on the</w:t>
      </w:r>
      <w:r>
        <w:rPr>
          <w:b/>
        </w:rPr>
        <w:t xml:space="preserve"> Preferences </w:t>
      </w:r>
      <w:r w:rsidRPr="00D5383E">
        <w:t>window</w:t>
      </w:r>
      <w:r>
        <w:t>.</w:t>
      </w:r>
    </w:p>
    <w:p w14:paraId="5947307F" w14:textId="77777777" w:rsidR="0099195B" w:rsidRPr="00E60269" w:rsidRDefault="0099195B" w:rsidP="0099195B">
      <w:pPr>
        <w:pStyle w:val="ppListEnd"/>
      </w:pPr>
    </w:p>
    <w:p w14:paraId="1B1C6D1A" w14:textId="77777777" w:rsidR="00243123" w:rsidRPr="00243123" w:rsidRDefault="00243123" w:rsidP="00243123"/>
    <w:p w14:paraId="2C9246AD" w14:textId="77777777" w:rsidR="00A96FD7" w:rsidRPr="00A96FD7" w:rsidRDefault="00A96FD7" w:rsidP="00A96FD7"/>
    <w:p w14:paraId="02AE3896" w14:textId="77777777" w:rsidR="00404E45" w:rsidRDefault="00404E45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70BD8EE2" w14:textId="77777777" w:rsidR="00A3483B" w:rsidRDefault="0059792D" w:rsidP="0059792D">
      <w:pPr>
        <w:pStyle w:val="ppTopic"/>
      </w:pPr>
      <w:bookmarkStart w:id="9" w:name="GettingStarted"/>
      <w:bookmarkStart w:id="10" w:name="_Toc310520056"/>
      <w:bookmarkEnd w:id="9"/>
      <w:r w:rsidRPr="0059792D">
        <w:lastRenderedPageBreak/>
        <w:t xml:space="preserve">Getting started with the toolkit &amp; using bits on </w:t>
      </w:r>
      <w:proofErr w:type="spellStart"/>
      <w:r w:rsidRPr="0059792D">
        <w:t>GitHub</w:t>
      </w:r>
      <w:bookmarkEnd w:id="10"/>
      <w:proofErr w:type="spellEnd"/>
    </w:p>
    <w:p w14:paraId="331F5D61" w14:textId="77777777" w:rsidR="006D2E65" w:rsidRDefault="00E60269" w:rsidP="00D5383E">
      <w:pPr>
        <w:pStyle w:val="ppProcedureStart"/>
      </w:pPr>
      <w:bookmarkStart w:id="11" w:name="_Toc310520057"/>
      <w:r>
        <w:t>Importing</w:t>
      </w:r>
      <w:r w:rsidR="006D2E65">
        <w:t xml:space="preserve"> the </w:t>
      </w:r>
      <w:r w:rsidR="006D2E65" w:rsidRPr="006B0845">
        <w:t>Windows Azure Toolkit for Android</w:t>
      </w:r>
      <w:r w:rsidR="006D2E65">
        <w:t xml:space="preserve"> </w:t>
      </w:r>
      <w:r>
        <w:t>project</w:t>
      </w:r>
      <w:r w:rsidR="006D2E65">
        <w:t xml:space="preserve"> from </w:t>
      </w:r>
      <w:proofErr w:type="spellStart"/>
      <w:r w:rsidR="006D2E65">
        <w:t>GitHub</w:t>
      </w:r>
      <w:bookmarkEnd w:id="11"/>
      <w:proofErr w:type="spellEnd"/>
    </w:p>
    <w:p w14:paraId="554E2495" w14:textId="77777777" w:rsidR="00E60269" w:rsidRDefault="00E60269" w:rsidP="00E60269">
      <w:pPr>
        <w:pStyle w:val="ppNumberList"/>
      </w:pPr>
      <w:r>
        <w:t xml:space="preserve">Open Eclipse and choose </w:t>
      </w:r>
      <w:r w:rsidRPr="00E60269">
        <w:rPr>
          <w:b/>
        </w:rPr>
        <w:t>File</w:t>
      </w:r>
      <w:r>
        <w:t xml:space="preserve"> -&gt; </w:t>
      </w:r>
      <w:r w:rsidRPr="00E60269">
        <w:rPr>
          <w:b/>
        </w:rPr>
        <w:t>Import</w:t>
      </w:r>
      <w:r>
        <w:t xml:space="preserve"> from the menu</w:t>
      </w:r>
      <w:r w:rsidR="00095A86">
        <w:t>.</w:t>
      </w:r>
      <w:r>
        <w:rPr>
          <w:noProof/>
          <w:lang w:bidi="ar-SA"/>
        </w:rPr>
        <w:drawing>
          <wp:inline distT="0" distB="0" distL="0" distR="0" wp14:anchorId="420F7AAC" wp14:editId="66E1F9F7">
            <wp:extent cx="2914286" cy="512381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9DF" w14:textId="77777777" w:rsidR="00E60269" w:rsidRDefault="00E60269" w:rsidP="00E60269">
      <w:pPr>
        <w:pStyle w:val="ppNumberList"/>
      </w:pPr>
      <w:r>
        <w:t xml:space="preserve">Locate the </w:t>
      </w:r>
      <w:proofErr w:type="spellStart"/>
      <w:r w:rsidRPr="00E60269">
        <w:rPr>
          <w:b/>
        </w:rPr>
        <w:t>Git</w:t>
      </w:r>
      <w:proofErr w:type="spellEnd"/>
      <w:r>
        <w:t xml:space="preserve"> node and choose </w:t>
      </w:r>
      <w:r w:rsidRPr="00F5720B">
        <w:rPr>
          <w:i/>
        </w:rPr>
        <w:t>“</w:t>
      </w:r>
      <w:r>
        <w:rPr>
          <w:i/>
        </w:rPr>
        <w:t xml:space="preserve">Projects from </w:t>
      </w:r>
      <w:proofErr w:type="spellStart"/>
      <w:r>
        <w:rPr>
          <w:i/>
        </w:rPr>
        <w:t>Git</w:t>
      </w:r>
      <w:proofErr w:type="spellEnd"/>
      <w:r w:rsidRPr="00F5720B">
        <w:rPr>
          <w:i/>
        </w:rPr>
        <w:t>”</w:t>
      </w:r>
      <w:r>
        <w:t xml:space="preserve"> and click </w:t>
      </w:r>
      <w:proofErr w:type="gramStart"/>
      <w:r w:rsidRPr="00D9022D">
        <w:rPr>
          <w:b/>
        </w:rPr>
        <w:t>Next</w:t>
      </w:r>
      <w:proofErr w:type="gramEnd"/>
      <w:r w:rsidR="00095A86">
        <w:rPr>
          <w:noProof/>
          <w:lang w:bidi="ar-SA"/>
        </w:rPr>
        <w:t>.</w:t>
      </w:r>
    </w:p>
    <w:p w14:paraId="3A2A8F83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63F6D06" wp14:editId="4A462F0F">
            <wp:extent cx="4904762" cy="382857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3B8" w14:textId="77777777" w:rsidR="006F65DF" w:rsidRDefault="006F65DF" w:rsidP="006B0845">
      <w:pPr>
        <w:pStyle w:val="ppNumberList"/>
      </w:pPr>
      <w:r>
        <w:t xml:space="preserve">Click </w:t>
      </w:r>
      <w:r w:rsidRPr="006F65DF">
        <w:rPr>
          <w:b/>
        </w:rPr>
        <w:t>OK</w:t>
      </w:r>
      <w:r>
        <w:t xml:space="preserve"> on the </w:t>
      </w:r>
      <w:r w:rsidRPr="006F65DF">
        <w:rPr>
          <w:b/>
        </w:rPr>
        <w:t>Home Directory</w:t>
      </w:r>
      <w:r>
        <w:t xml:space="preserve"> warning</w:t>
      </w:r>
      <w:r w:rsidR="00095A86">
        <w:t>.</w:t>
      </w:r>
    </w:p>
    <w:p w14:paraId="0E8E3621" w14:textId="77777777" w:rsidR="006F65DF" w:rsidRDefault="006A3D19" w:rsidP="006F65DF">
      <w:pPr>
        <w:pStyle w:val="ppFigureIndent"/>
      </w:pPr>
      <w:r>
        <w:rPr>
          <w:noProof/>
          <w:lang w:bidi="ar-SA"/>
        </w:rPr>
        <w:drawing>
          <wp:inline distT="0" distB="0" distL="0" distR="0" wp14:anchorId="01882EEA" wp14:editId="607C8007">
            <wp:extent cx="5066667" cy="192381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0E1" w14:textId="77777777" w:rsidR="006E3517" w:rsidRDefault="006E3517" w:rsidP="006B0845">
      <w:pPr>
        <w:pStyle w:val="ppNumberList"/>
      </w:pPr>
      <w:r>
        <w:t xml:space="preserve">Click </w:t>
      </w:r>
      <w:r w:rsidRPr="006E3517">
        <w:rPr>
          <w:b/>
        </w:rPr>
        <w:t>Clone</w:t>
      </w:r>
      <w:r>
        <w:t xml:space="preserve"> on Import project from </w:t>
      </w:r>
      <w:proofErr w:type="spellStart"/>
      <w:r>
        <w:t>Git</w:t>
      </w:r>
      <w:proofErr w:type="spellEnd"/>
      <w:r>
        <w:t xml:space="preserve"> window</w:t>
      </w:r>
      <w:r w:rsidR="00095A86">
        <w:t>.</w:t>
      </w:r>
    </w:p>
    <w:p w14:paraId="468E86C1" w14:textId="77777777" w:rsidR="006E3517" w:rsidRDefault="006E3517" w:rsidP="006E351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3486F27" wp14:editId="2CDCEB9C">
            <wp:extent cx="4895238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6ABC" w14:textId="77777777" w:rsidR="006B0845" w:rsidRDefault="000A28BE" w:rsidP="006B0845">
      <w:pPr>
        <w:pStyle w:val="ppNumberList"/>
      </w:pPr>
      <w:r>
        <w:t>Provide the repository location</w:t>
      </w:r>
      <w:r w:rsidR="006E3517">
        <w:t xml:space="preserve"> on the URI field</w:t>
      </w:r>
      <w:r>
        <w:t>, in this case:</w:t>
      </w:r>
    </w:p>
    <w:p w14:paraId="440FA4AF" w14:textId="77777777" w:rsidR="006B0845" w:rsidRDefault="006B0845" w:rsidP="006B0845">
      <w:pPr>
        <w:pStyle w:val="ppCodeIndent"/>
      </w:pPr>
      <w:r w:rsidRPr="006B0845">
        <w:t>git://github.com/microsoft-dpe/wa-toolkit-android.git</w:t>
      </w:r>
    </w:p>
    <w:p w14:paraId="272DA71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2477B3E" wp14:editId="7B4FBC82">
            <wp:extent cx="5076191" cy="58761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FB3" w14:textId="77777777" w:rsidR="006E3517" w:rsidRDefault="006E3517" w:rsidP="006B0845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0E42998B" w14:textId="77777777" w:rsidR="000A28BE" w:rsidRDefault="000A28BE" w:rsidP="006B0845">
      <w:pPr>
        <w:pStyle w:val="ppNumberList"/>
      </w:pPr>
      <w:r>
        <w:t>Choo</w:t>
      </w:r>
      <w:r w:rsidR="006E3517">
        <w:t>se the branch you want to clone</w:t>
      </w:r>
      <w:r w:rsidR="00095A86">
        <w:t>.</w:t>
      </w:r>
    </w:p>
    <w:p w14:paraId="2C090FDC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CFFAFE7" wp14:editId="380C0151">
            <wp:extent cx="5028572" cy="341904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44C2" w14:textId="77777777" w:rsidR="006E3517" w:rsidRPr="006E3517" w:rsidRDefault="006E3517" w:rsidP="006E3517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3C04BE83" w14:textId="77777777" w:rsidR="000A28BE" w:rsidRDefault="000A28BE" w:rsidP="006B0845">
      <w:pPr>
        <w:pStyle w:val="ppNumberList"/>
      </w:pPr>
      <w:r>
        <w:t xml:space="preserve">Choose your local destination and click </w:t>
      </w:r>
      <w:r w:rsidRPr="000A28BE">
        <w:rPr>
          <w:b/>
        </w:rPr>
        <w:t>Finish</w:t>
      </w:r>
      <w:r w:rsidR="00095A86">
        <w:rPr>
          <w:b/>
        </w:rPr>
        <w:t>.</w:t>
      </w:r>
    </w:p>
    <w:p w14:paraId="1D0D8122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3F9B5672" wp14:editId="45501AF8">
            <wp:extent cx="5038096" cy="34285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B27" w14:textId="77777777" w:rsidR="000A28BE" w:rsidRDefault="00B06C62" w:rsidP="006B0845">
      <w:pPr>
        <w:pStyle w:val="ppNumberList"/>
      </w:pPr>
      <w:r>
        <w:t>Once the repository has been</w:t>
      </w:r>
      <w:r w:rsidR="000A28BE">
        <w:t xml:space="preserve"> clone</w:t>
      </w:r>
      <w:r>
        <w:t>d,</w:t>
      </w:r>
      <w:r w:rsidR="000A28BE">
        <w:t xml:space="preserve"> click the </w:t>
      </w:r>
      <w:r w:rsidR="000A28BE" w:rsidRPr="000A28BE">
        <w:rPr>
          <w:b/>
        </w:rPr>
        <w:t>Next</w:t>
      </w:r>
      <w:r w:rsidR="000A28BE">
        <w:t xml:space="preserve"> button</w:t>
      </w:r>
      <w:r w:rsidR="00095A86">
        <w:t>.</w:t>
      </w:r>
    </w:p>
    <w:p w14:paraId="1BF5BAA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D2787D8" wp14:editId="60932496">
            <wp:extent cx="4619048" cy="2752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1F0" w14:textId="77777777" w:rsidR="000A28BE" w:rsidRDefault="000A28BE" w:rsidP="006B0845">
      <w:pPr>
        <w:pStyle w:val="ppNumberList"/>
      </w:pPr>
      <w:r>
        <w:t xml:space="preserve">Select </w:t>
      </w:r>
      <w:r w:rsidRPr="000A28BE">
        <w:rPr>
          <w:b/>
        </w:rPr>
        <w:t>Import existing projects</w:t>
      </w:r>
      <w:r>
        <w:t xml:space="preserve"> and click </w:t>
      </w:r>
      <w:proofErr w:type="gramStart"/>
      <w:r w:rsidRPr="000A28BE">
        <w:rPr>
          <w:b/>
        </w:rPr>
        <w:t>Next</w:t>
      </w:r>
      <w:proofErr w:type="gramEnd"/>
      <w:r w:rsidR="00095A86">
        <w:rPr>
          <w:b/>
        </w:rPr>
        <w:t>.</w:t>
      </w:r>
    </w:p>
    <w:p w14:paraId="61AADE06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07EF7466" wp14:editId="085121BC">
            <wp:extent cx="4619048" cy="33523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8436" w14:textId="77777777" w:rsidR="000A28BE" w:rsidRDefault="006F65DF" w:rsidP="006B0845">
      <w:pPr>
        <w:pStyle w:val="ppNumberList"/>
      </w:pPr>
      <w:r>
        <w:t xml:space="preserve">Choose the projects you want to install from the list and click </w:t>
      </w:r>
      <w:r w:rsidRPr="006F65DF">
        <w:rPr>
          <w:b/>
        </w:rPr>
        <w:t>Finish</w:t>
      </w:r>
      <w:r w:rsidR="00095A86">
        <w:rPr>
          <w:b/>
        </w:rPr>
        <w:t>.</w:t>
      </w:r>
    </w:p>
    <w:p w14:paraId="75210B5E" w14:textId="77777777" w:rsidR="0043489A" w:rsidRDefault="000A28BE" w:rsidP="0043489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B87D103" wp14:editId="146A1DE9">
            <wp:extent cx="5943600" cy="4020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9D1" w14:textId="77777777" w:rsidR="00D5383E" w:rsidRPr="00D5383E" w:rsidRDefault="00D5383E" w:rsidP="00D5383E">
      <w:pPr>
        <w:pStyle w:val="ppBodyText"/>
      </w:pPr>
    </w:p>
    <w:p w14:paraId="088B435D" w14:textId="77777777" w:rsidR="0043489A" w:rsidRDefault="0043489A" w:rsidP="0043489A">
      <w:pPr>
        <w:pStyle w:val="ppListEnd"/>
        <w:numPr>
          <w:ilvl w:val="0"/>
          <w:numId w:val="0"/>
        </w:numPr>
        <w:ind w:left="173"/>
        <w:jc w:val="center"/>
      </w:pPr>
    </w:p>
    <w:p w14:paraId="61A3EF3F" w14:textId="77777777" w:rsidR="0043489A" w:rsidRDefault="0043489A" w:rsidP="00D5383E">
      <w:pPr>
        <w:pStyle w:val="ppProcedureStart"/>
      </w:pPr>
      <w:bookmarkStart w:id="12" w:name="_Toc310520058"/>
      <w:r>
        <w:t>Building the projects</w:t>
      </w:r>
      <w:bookmarkEnd w:id="12"/>
    </w:p>
    <w:p w14:paraId="691E2105" w14:textId="77777777" w:rsidR="009F4313" w:rsidRPr="009F4313" w:rsidRDefault="009F4313" w:rsidP="009F4313">
      <w:pPr>
        <w:pStyle w:val="ppBodyText"/>
      </w:pPr>
      <w:r>
        <w:t xml:space="preserve">The following section describes how you can build and run the applications and tests included. If you encounter some issues, please refer to the </w:t>
      </w:r>
      <w:hyperlink w:anchor="Troubleshooting" w:history="1">
        <w:r w:rsidRPr="007576C4">
          <w:rPr>
            <w:rStyle w:val="Hyperlink"/>
            <w:rFonts w:cstheme="minorBidi"/>
          </w:rPr>
          <w:t>Troubleshooting</w:t>
        </w:r>
      </w:hyperlink>
      <w:r>
        <w:t xml:space="preserve"> section on this document.</w:t>
      </w:r>
    </w:p>
    <w:p w14:paraId="43E5B48D" w14:textId="77777777" w:rsidR="006D2E65" w:rsidRDefault="003379EC" w:rsidP="003379EC">
      <w:pPr>
        <w:pStyle w:val="ppNumberList"/>
      </w:pPr>
      <w:r>
        <w:t xml:space="preserve">Remove the </w:t>
      </w:r>
      <w:r w:rsidRPr="003379EC">
        <w:rPr>
          <w:b/>
        </w:rPr>
        <w:t>Build Automatically</w:t>
      </w:r>
      <w:r>
        <w:t xml:space="preserve"> check from the </w:t>
      </w:r>
      <w:r w:rsidRPr="003379EC">
        <w:rPr>
          <w:b/>
        </w:rPr>
        <w:t>Project</w:t>
      </w:r>
      <w:r>
        <w:t xml:space="preserve"> menu</w:t>
      </w:r>
      <w:r w:rsidR="00095A86">
        <w:t>.</w:t>
      </w:r>
    </w:p>
    <w:p w14:paraId="5E4C691A" w14:textId="77777777" w:rsidR="003379EC" w:rsidRDefault="003379EC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60A2180" wp14:editId="0DB40BA3">
            <wp:extent cx="2180953" cy="2371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8E928" w14:textId="77777777" w:rsidR="003379EC" w:rsidRDefault="003379EC" w:rsidP="003379EC">
      <w:pPr>
        <w:pStyle w:val="ppNumberList"/>
      </w:pPr>
      <w:r>
        <w:lastRenderedPageBreak/>
        <w:t xml:space="preserve">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Clean…</w:t>
      </w:r>
      <w:r w:rsidR="00095A86" w:rsidRPr="00B06C62">
        <w:rPr>
          <w:b/>
        </w:rPr>
        <w:t>.</w:t>
      </w:r>
      <w:r>
        <w:rPr>
          <w:b/>
        </w:rPr>
        <w:br/>
      </w:r>
      <w:r>
        <w:rPr>
          <w:noProof/>
          <w:lang w:bidi="ar-SA"/>
        </w:rPr>
        <w:drawing>
          <wp:inline distT="0" distB="0" distL="0" distR="0" wp14:anchorId="4F2F216A" wp14:editId="5E21B7FF">
            <wp:extent cx="2180953" cy="23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DC9" w14:textId="77777777" w:rsidR="003379EC" w:rsidRDefault="003379EC" w:rsidP="003379EC">
      <w:pPr>
        <w:pStyle w:val="ppNumberList"/>
      </w:pPr>
      <w:r>
        <w:t xml:space="preserve">Select </w:t>
      </w:r>
      <w:r w:rsidRPr="003379EC">
        <w:rPr>
          <w:b/>
        </w:rPr>
        <w:t>Clean all projects</w:t>
      </w:r>
      <w:r>
        <w:t xml:space="preserve"> </w:t>
      </w:r>
      <w:r w:rsidR="00B82410">
        <w:t>and remove the Start a build immediately option</w:t>
      </w:r>
      <w:r w:rsidR="00095A86">
        <w:t>.</w:t>
      </w:r>
    </w:p>
    <w:p w14:paraId="2C119216" w14:textId="77777777" w:rsidR="003379EC" w:rsidRDefault="00B82410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E9C9F55" wp14:editId="699956B8">
            <wp:extent cx="4723810" cy="316190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1635" w14:textId="77777777" w:rsidR="00B82410" w:rsidRPr="00B82410" w:rsidRDefault="00B82410" w:rsidP="00B82410">
      <w:pPr>
        <w:pStyle w:val="ppNumberList"/>
      </w:pPr>
      <w:r>
        <w:t xml:space="preserve">Click </w:t>
      </w:r>
      <w:r w:rsidRPr="00B82410">
        <w:rPr>
          <w:b/>
        </w:rPr>
        <w:t>OK</w:t>
      </w:r>
      <w:r w:rsidR="00B87596">
        <w:rPr>
          <w:b/>
        </w:rPr>
        <w:t>.</w:t>
      </w:r>
    </w:p>
    <w:p w14:paraId="5246BC48" w14:textId="77777777" w:rsidR="003379EC" w:rsidRPr="003379EC" w:rsidRDefault="003379EC" w:rsidP="003379EC">
      <w:pPr>
        <w:pStyle w:val="ppNumberList"/>
      </w:pPr>
      <w:r>
        <w:t xml:space="preserve">Finally, 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Build All</w:t>
      </w:r>
      <w:r w:rsidR="00B87596">
        <w:rPr>
          <w:b/>
        </w:rPr>
        <w:t>.</w:t>
      </w:r>
      <w:r w:rsidR="00B82410">
        <w:rPr>
          <w:b/>
        </w:rPr>
        <w:br/>
      </w:r>
      <w:r w:rsidR="00B82410">
        <w:rPr>
          <w:noProof/>
          <w:lang w:bidi="ar-SA"/>
        </w:rPr>
        <w:drawing>
          <wp:inline distT="0" distB="0" distL="0" distR="0" wp14:anchorId="3AA0BEB0" wp14:editId="43C04AB7">
            <wp:extent cx="2209524" cy="239047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E580" w14:textId="77777777" w:rsidR="003379EC" w:rsidRDefault="003379EC" w:rsidP="00D5383E">
      <w:pPr>
        <w:pStyle w:val="ppProcedureStart"/>
      </w:pPr>
      <w:bookmarkStart w:id="13" w:name="_Toc310520059"/>
      <w:r>
        <w:lastRenderedPageBreak/>
        <w:t>Running the Tests</w:t>
      </w:r>
      <w:bookmarkEnd w:id="13"/>
    </w:p>
    <w:p w14:paraId="09BE6D6B" w14:textId="77777777" w:rsidR="003379EC" w:rsidRDefault="00B82410" w:rsidP="00021C96">
      <w:pPr>
        <w:pStyle w:val="ppNumberList"/>
      </w:pPr>
      <w:r>
        <w:t>Right Click on the</w:t>
      </w:r>
      <w:r w:rsidR="00021C96">
        <w:t xml:space="preserve"> test project and select </w:t>
      </w:r>
      <w:r w:rsidR="00021C96" w:rsidRPr="00021C96">
        <w:rPr>
          <w:b/>
        </w:rPr>
        <w:t>Run As</w:t>
      </w:r>
      <w:r w:rsidR="00021C96">
        <w:t xml:space="preserve"> -&gt; </w:t>
      </w:r>
      <w:r w:rsidR="00021C96" w:rsidRPr="00021C96">
        <w:rPr>
          <w:b/>
        </w:rPr>
        <w:t xml:space="preserve">Android </w:t>
      </w:r>
      <w:proofErr w:type="spellStart"/>
      <w:r w:rsidR="00021C96" w:rsidRPr="00021C96">
        <w:rPr>
          <w:b/>
        </w:rPr>
        <w:t>JUnit</w:t>
      </w:r>
      <w:proofErr w:type="spellEnd"/>
      <w:r w:rsidR="00021C96" w:rsidRPr="00021C96">
        <w:rPr>
          <w:b/>
        </w:rPr>
        <w:t xml:space="preserve"> Test</w:t>
      </w:r>
      <w:r w:rsidR="00B87596">
        <w:t>.</w:t>
      </w:r>
    </w:p>
    <w:p w14:paraId="6978568B" w14:textId="77777777" w:rsidR="0043489A" w:rsidRDefault="00021C96" w:rsidP="009F4313">
      <w:pPr>
        <w:pStyle w:val="ppFigureIndent"/>
      </w:pPr>
      <w:r>
        <w:rPr>
          <w:noProof/>
          <w:lang w:bidi="ar-SA"/>
        </w:rPr>
        <w:drawing>
          <wp:inline distT="0" distB="0" distL="0" distR="0" wp14:anchorId="42FF3415" wp14:editId="537DEF28">
            <wp:extent cx="5533334" cy="17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06EF" w14:textId="77777777" w:rsidR="0043489A" w:rsidRPr="00D746F6" w:rsidRDefault="00021C96" w:rsidP="00D5383E">
      <w:pPr>
        <w:pStyle w:val="ppProcedureStart"/>
      </w:pPr>
      <w:r>
        <w:br w:type="page"/>
      </w:r>
      <w:bookmarkStart w:id="14" w:name="Troubleshooting"/>
      <w:bookmarkStart w:id="15" w:name="_Toc310520060"/>
      <w:bookmarkEnd w:id="14"/>
      <w:r w:rsidR="009F4313">
        <w:lastRenderedPageBreak/>
        <w:t>Troubleshooting</w:t>
      </w:r>
      <w:bookmarkEnd w:id="15"/>
    </w:p>
    <w:p w14:paraId="4B1FE301" w14:textId="77777777" w:rsidR="0043489A" w:rsidRDefault="0043489A" w:rsidP="009F4313">
      <w:pPr>
        <w:pStyle w:val="Heading4"/>
      </w:pPr>
      <w:r>
        <w:t>Symptom</w:t>
      </w:r>
    </w:p>
    <w:p w14:paraId="21547196" w14:textId="77777777" w:rsidR="0043489A" w:rsidRDefault="0043489A" w:rsidP="0043489A">
      <w:pPr>
        <w:pStyle w:val="ppBodyText"/>
      </w:pPr>
      <w:r>
        <w:t>You receive a warning regarding the target version</w:t>
      </w:r>
      <w:r w:rsidR="00B87596">
        <w:t>.</w:t>
      </w:r>
    </w:p>
    <w:p w14:paraId="3F964143" w14:textId="77777777" w:rsidR="0043489A" w:rsidRDefault="0043489A" w:rsidP="0043489A">
      <w:pPr>
        <w:pStyle w:val="ppFigure"/>
      </w:pPr>
      <w:r w:rsidRPr="006F65DF">
        <w:rPr>
          <w:noProof/>
          <w:lang w:bidi="ar-SA"/>
        </w:rPr>
        <w:drawing>
          <wp:inline distT="0" distB="0" distL="0" distR="0" wp14:anchorId="214CB018" wp14:editId="160C450A">
            <wp:extent cx="5943600" cy="1050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2E8" w14:textId="77777777" w:rsidR="0043489A" w:rsidRDefault="0043489A" w:rsidP="009F4313">
      <w:pPr>
        <w:pStyle w:val="Heading4"/>
      </w:pPr>
      <w:r>
        <w:t>Solution</w:t>
      </w:r>
    </w:p>
    <w:p w14:paraId="3274B069" w14:textId="77777777" w:rsidR="0043489A" w:rsidRPr="0043489A" w:rsidRDefault="0043489A" w:rsidP="0043489A">
      <w:pPr>
        <w:pStyle w:val="ppNumberList"/>
      </w:pPr>
      <w:r w:rsidRPr="00D746F6">
        <w:rPr>
          <w:b/>
        </w:rPr>
        <w:t>Right C</w:t>
      </w:r>
      <w:r>
        <w:rPr>
          <w:b/>
        </w:rPr>
        <w:t>lick</w:t>
      </w:r>
      <w:r>
        <w:t xml:space="preserve"> on each project and select </w:t>
      </w:r>
      <w:r w:rsidR="00B82410" w:rsidRPr="00B82410">
        <w:rPr>
          <w:b/>
        </w:rPr>
        <w:t>Properties -&gt; Android</w:t>
      </w:r>
      <w:r w:rsidR="00B82410">
        <w:t xml:space="preserve">. Then select </w:t>
      </w:r>
      <w:r>
        <w:t xml:space="preserve">the </w:t>
      </w:r>
      <w:r w:rsidRPr="0043489A">
        <w:rPr>
          <w:b/>
        </w:rPr>
        <w:t>Android 2.3.3</w:t>
      </w:r>
      <w:r w:rsidR="00B82410">
        <w:t xml:space="preserve"> version as the</w:t>
      </w:r>
      <w:r>
        <w:t xml:space="preserve"> project build target</w:t>
      </w:r>
      <w:r w:rsidR="00B87596">
        <w:t>.</w:t>
      </w:r>
    </w:p>
    <w:p w14:paraId="41A0737B" w14:textId="77777777" w:rsidR="0043489A" w:rsidRDefault="0043489A" w:rsidP="0043489A">
      <w:pPr>
        <w:pStyle w:val="ppFigureIndent"/>
      </w:pPr>
      <w:r>
        <w:rPr>
          <w:noProof/>
          <w:lang w:bidi="ar-SA"/>
        </w:rPr>
        <w:drawing>
          <wp:inline distT="0" distB="0" distL="0" distR="0" wp14:anchorId="6FC14C93" wp14:editId="65A3893A">
            <wp:extent cx="5943600" cy="5015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D2A" w14:textId="77777777" w:rsidR="0099195B" w:rsidRPr="0099195B" w:rsidRDefault="0099195B" w:rsidP="0099195B">
      <w:pPr>
        <w:pStyle w:val="ppBodyText"/>
      </w:pPr>
    </w:p>
    <w:p w14:paraId="604F1909" w14:textId="77777777" w:rsidR="0045396A" w:rsidRPr="0045396A" w:rsidRDefault="0045396A" w:rsidP="0045396A">
      <w:pPr>
        <w:pStyle w:val="ppListEnd"/>
      </w:pPr>
    </w:p>
    <w:p w14:paraId="558053DF" w14:textId="77777777" w:rsidR="0043489A" w:rsidRDefault="0043489A" w:rsidP="009F4313">
      <w:pPr>
        <w:pStyle w:val="Heading4"/>
      </w:pPr>
      <w:r>
        <w:t>Symptom</w:t>
      </w:r>
    </w:p>
    <w:p w14:paraId="371E778A" w14:textId="77777777" w:rsidR="0043489A" w:rsidRDefault="0043489A" w:rsidP="00B82410">
      <w:pPr>
        <w:pStyle w:val="ppBodyText"/>
      </w:pPr>
      <w:r>
        <w:t>Y</w:t>
      </w:r>
      <w:r w:rsidRPr="006B0845">
        <w:t xml:space="preserve">ou receive </w:t>
      </w:r>
      <w:r w:rsidRPr="006F65DF">
        <w:t xml:space="preserve">the </w:t>
      </w:r>
      <w:r w:rsidRPr="0043489A">
        <w:rPr>
          <w:b/>
          <w:i/>
        </w:rPr>
        <w:t xml:space="preserve">‘Android requires compiler compliance level 5.0 or 6.0. Found '1.4' instead. Please use Android Tools &gt; Fix Project Properties.’ </w:t>
      </w:r>
      <w:r>
        <w:t>warning.</w:t>
      </w:r>
    </w:p>
    <w:p w14:paraId="26DCC7B2" w14:textId="77777777" w:rsidR="0043489A" w:rsidRDefault="0043489A" w:rsidP="009F4313">
      <w:pPr>
        <w:pStyle w:val="Heading4"/>
      </w:pPr>
      <w:r>
        <w:lastRenderedPageBreak/>
        <w:t>Solution</w:t>
      </w:r>
    </w:p>
    <w:p w14:paraId="7EE5B3FA" w14:textId="77777777" w:rsidR="0043489A" w:rsidRDefault="0043489A" w:rsidP="0043489A">
      <w:pPr>
        <w:pStyle w:val="ppNumberList"/>
        <w:rPr>
          <w:b/>
        </w:rPr>
      </w:pPr>
      <w:r>
        <w:t xml:space="preserve">Locate the projects with warnings on the Package Explorer and </w:t>
      </w:r>
      <w:r w:rsidRPr="0043489A">
        <w:rPr>
          <w:b/>
        </w:rPr>
        <w:t>Right Click -&gt; Android Tools -&gt; Fix Project Properties</w:t>
      </w:r>
      <w:r w:rsidR="00B87596">
        <w:rPr>
          <w:b/>
        </w:rPr>
        <w:t>.</w:t>
      </w:r>
    </w:p>
    <w:p w14:paraId="4D36867D" w14:textId="77777777" w:rsidR="00B82410" w:rsidRDefault="00B82410" w:rsidP="00B82410">
      <w:pPr>
        <w:pStyle w:val="ppFigureIndent"/>
        <w:rPr>
          <w:b/>
        </w:rPr>
      </w:pPr>
      <w:r>
        <w:rPr>
          <w:noProof/>
          <w:lang w:bidi="ar-SA"/>
        </w:rPr>
        <w:drawing>
          <wp:inline distT="0" distB="0" distL="0" distR="0" wp14:anchorId="4DD47094" wp14:editId="69EFB6EE">
            <wp:extent cx="5580953" cy="18952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F3D" w14:textId="77777777" w:rsidR="0099195B" w:rsidRPr="0099195B" w:rsidRDefault="0099195B" w:rsidP="0099195B">
      <w:pPr>
        <w:pStyle w:val="ppBodyText"/>
      </w:pPr>
    </w:p>
    <w:p w14:paraId="0236AB3C" w14:textId="77777777" w:rsidR="0045396A" w:rsidRDefault="0045396A" w:rsidP="0045396A">
      <w:pPr>
        <w:pStyle w:val="ppListEnd"/>
      </w:pPr>
    </w:p>
    <w:p w14:paraId="0653C8A2" w14:textId="77777777" w:rsidR="0045396A" w:rsidRPr="0045396A" w:rsidRDefault="0045396A" w:rsidP="0045396A"/>
    <w:p w14:paraId="5744AC4B" w14:textId="77777777" w:rsidR="0043489A" w:rsidRDefault="0043489A" w:rsidP="009F4313">
      <w:pPr>
        <w:pStyle w:val="Heading4"/>
      </w:pPr>
      <w:r>
        <w:t>Symptom</w:t>
      </w:r>
    </w:p>
    <w:p w14:paraId="0092A7FC" w14:textId="77777777" w:rsidR="0043489A" w:rsidRDefault="0043489A" w:rsidP="0043489A">
      <w:pPr>
        <w:pStyle w:val="ppBodyText"/>
      </w:pPr>
      <w:r>
        <w:t xml:space="preserve">You receive a </w:t>
      </w:r>
      <w:r w:rsidRPr="0043489A">
        <w:rPr>
          <w:b/>
        </w:rPr>
        <w:t>“project ‘A’ is missing required Java project: ‘B’”</w:t>
      </w:r>
      <w:r>
        <w:t xml:space="preserve"> error</w:t>
      </w:r>
      <w:r w:rsidR="00B87596">
        <w:t>.</w:t>
      </w:r>
    </w:p>
    <w:p w14:paraId="15432493" w14:textId="77777777" w:rsidR="0043489A" w:rsidRDefault="0043489A" w:rsidP="0043489A">
      <w:pPr>
        <w:pStyle w:val="ppBodyText"/>
      </w:pPr>
      <w:r>
        <w:rPr>
          <w:noProof/>
          <w:lang w:bidi="ar-SA"/>
        </w:rPr>
        <w:drawing>
          <wp:inline distT="0" distB="0" distL="0" distR="0" wp14:anchorId="2C49A825" wp14:editId="20C46B8F">
            <wp:extent cx="59436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D75" w14:textId="77777777" w:rsidR="0043489A" w:rsidRDefault="0043489A" w:rsidP="009F4313">
      <w:pPr>
        <w:pStyle w:val="Heading4"/>
      </w:pPr>
      <w:r>
        <w:t>Solution</w:t>
      </w:r>
    </w:p>
    <w:p w14:paraId="3D7CCD5F" w14:textId="77777777" w:rsidR="0043489A" w:rsidRPr="009F4313" w:rsidRDefault="0099195B" w:rsidP="0043489A">
      <w:pPr>
        <w:pStyle w:val="ppNumberList"/>
      </w:pPr>
      <w:r>
        <w:t>Right-</w:t>
      </w:r>
      <w:r w:rsidR="0043489A" w:rsidRPr="0099195B">
        <w:t>click</w:t>
      </w:r>
      <w:r w:rsidR="0043489A">
        <w:t xml:space="preserve"> on the project with missing references and choose </w:t>
      </w:r>
      <w:r w:rsidR="0043489A" w:rsidRPr="0043489A">
        <w:rPr>
          <w:b/>
        </w:rPr>
        <w:t>Properties</w:t>
      </w:r>
      <w:r w:rsidR="00B87596">
        <w:rPr>
          <w:b/>
        </w:rPr>
        <w:t>.</w:t>
      </w:r>
    </w:p>
    <w:p w14:paraId="77DF78CB" w14:textId="77777777" w:rsidR="009F4313" w:rsidRPr="009F4313" w:rsidRDefault="009F4313" w:rsidP="0043489A">
      <w:pPr>
        <w:pStyle w:val="ppNumberList"/>
      </w:pPr>
      <w:r w:rsidRPr="0099195B">
        <w:t>Click</w:t>
      </w:r>
      <w:r w:rsidRPr="009F4313">
        <w:t xml:space="preserve"> </w:t>
      </w:r>
      <w:r w:rsidRPr="003D3A49">
        <w:t>the</w:t>
      </w:r>
      <w:r w:rsidRPr="009F4313">
        <w:rPr>
          <w:b/>
        </w:rPr>
        <w:t xml:space="preserve"> Java </w:t>
      </w:r>
      <w:r w:rsidR="00B82410">
        <w:rPr>
          <w:b/>
        </w:rPr>
        <w:t>Build</w:t>
      </w:r>
      <w:r w:rsidRPr="009F4313">
        <w:rPr>
          <w:b/>
        </w:rPr>
        <w:t xml:space="preserve"> Path</w:t>
      </w:r>
      <w:r w:rsidRPr="009F4313">
        <w:t xml:space="preserve"> </w:t>
      </w:r>
      <w:r>
        <w:t>on</w:t>
      </w:r>
      <w:r w:rsidRPr="009F4313">
        <w:t xml:space="preserve"> the left menu, go to the </w:t>
      </w:r>
      <w:r w:rsidRPr="009F4313">
        <w:rPr>
          <w:b/>
        </w:rPr>
        <w:t>Projects</w:t>
      </w:r>
      <w:r w:rsidRPr="009F4313">
        <w:t xml:space="preserve"> tab, select the missing project and click </w:t>
      </w:r>
      <w:r w:rsidRPr="009F4313">
        <w:rPr>
          <w:b/>
        </w:rPr>
        <w:t>Remove</w:t>
      </w:r>
      <w:r w:rsidRPr="009F4313">
        <w:t xml:space="preserve"> button</w:t>
      </w:r>
      <w:r w:rsidR="00B87596">
        <w:t>.</w:t>
      </w:r>
    </w:p>
    <w:p w14:paraId="532A084B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A5F17CE" wp14:editId="1D20FEEC">
            <wp:extent cx="5943600" cy="4622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B87" w14:textId="77777777" w:rsidR="0045396A" w:rsidRDefault="009F4313" w:rsidP="0045396A">
      <w:pPr>
        <w:pStyle w:val="ppNumberList"/>
      </w:pPr>
      <w:r>
        <w:t xml:space="preserve">Click </w:t>
      </w:r>
      <w:r w:rsidRPr="0099195B">
        <w:rPr>
          <w:b/>
        </w:rPr>
        <w:t>Add…</w:t>
      </w:r>
      <w:r>
        <w:t xml:space="preserve"> and select the missing project from the list</w:t>
      </w:r>
      <w:r w:rsidR="00B87596">
        <w:t>.</w:t>
      </w:r>
    </w:p>
    <w:p w14:paraId="53FFEB32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5E06958" wp14:editId="5D3624FE">
            <wp:extent cx="5943600" cy="4728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D00" w14:textId="77777777" w:rsidR="0099195B" w:rsidRPr="0099195B" w:rsidRDefault="0099195B" w:rsidP="0099195B">
      <w:pPr>
        <w:pStyle w:val="ppBodyText"/>
      </w:pPr>
    </w:p>
    <w:p w14:paraId="30D568B1" w14:textId="77777777" w:rsidR="0099195B" w:rsidRPr="0099195B" w:rsidRDefault="0099195B" w:rsidP="0099195B">
      <w:pPr>
        <w:pStyle w:val="ppListEnd"/>
      </w:pPr>
    </w:p>
    <w:p w14:paraId="061E10EA" w14:textId="77777777" w:rsidR="00B82410" w:rsidRDefault="00410036" w:rsidP="00B82410">
      <w:pPr>
        <w:pStyle w:val="Heading4"/>
      </w:pPr>
      <w:r>
        <w:t>Symptom</w:t>
      </w:r>
    </w:p>
    <w:p w14:paraId="4A7BA6D7" w14:textId="77777777" w:rsidR="00410036" w:rsidRDefault="00410036" w:rsidP="00410036">
      <w:pPr>
        <w:pStyle w:val="ppBodyText"/>
      </w:pPr>
      <w:r>
        <w:t xml:space="preserve">You receive several warnings regarding </w:t>
      </w:r>
      <w:proofErr w:type="spellStart"/>
      <w:r w:rsidRPr="0099195B">
        <w:rPr>
          <w:b/>
        </w:rPr>
        <w:t>minSdkVersion</w:t>
      </w:r>
      <w:proofErr w:type="spellEnd"/>
      <w:r w:rsidR="00B87596">
        <w:t>.</w:t>
      </w:r>
    </w:p>
    <w:p w14:paraId="04BC6B0A" w14:textId="77777777" w:rsidR="00410036" w:rsidRPr="00410036" w:rsidRDefault="00410036" w:rsidP="00410036">
      <w:pPr>
        <w:pStyle w:val="ppFigure"/>
      </w:pPr>
      <w:r>
        <w:rPr>
          <w:noProof/>
          <w:lang w:bidi="ar-SA"/>
        </w:rPr>
        <w:drawing>
          <wp:inline distT="0" distB="0" distL="0" distR="0" wp14:anchorId="0135FDD1" wp14:editId="0F56F0BA">
            <wp:extent cx="6264275" cy="1174624"/>
            <wp:effectExtent l="0" t="0" r="3175" b="6985"/>
            <wp:docPr id="45" name="Picture 45" descr="https://s3.amazonaws.com/wolof.southworksinc.com/Windows-Live-WriterDocumentation-Bugs_D3B2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wolof.southworksinc.com/Windows-Live-WriterDocumentation-Bugs_D3B2image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572" w14:textId="77777777" w:rsidR="00410036" w:rsidRDefault="00410036" w:rsidP="00410036">
      <w:pPr>
        <w:pStyle w:val="Heading4"/>
      </w:pPr>
      <w:r>
        <w:t>Solution</w:t>
      </w:r>
    </w:p>
    <w:p w14:paraId="30D4C3B3" w14:textId="77777777" w:rsidR="00410036" w:rsidRDefault="0099195B" w:rsidP="00410036">
      <w:pPr>
        <w:pStyle w:val="ppNumberList"/>
      </w:pPr>
      <w:bookmarkStart w:id="16" w:name="_GoBack"/>
      <w:r w:rsidRPr="0099195B">
        <w:t>Double-</w:t>
      </w:r>
      <w:r w:rsidR="00410036" w:rsidRPr="0099195B">
        <w:t>Click</w:t>
      </w:r>
      <w:r w:rsidR="00410036">
        <w:t xml:space="preserve"> each </w:t>
      </w:r>
      <w:r>
        <w:t>warning;</w:t>
      </w:r>
      <w:r w:rsidR="00410036">
        <w:t xml:space="preserve"> it will open the </w:t>
      </w:r>
      <w:r w:rsidR="00410036" w:rsidRPr="00410036">
        <w:rPr>
          <w:b/>
        </w:rPr>
        <w:t>AndroidManifest.xml</w:t>
      </w:r>
      <w:r w:rsidR="00410036">
        <w:t xml:space="preserve"> file</w:t>
      </w:r>
      <w:r w:rsidR="00B87596">
        <w:t>.</w:t>
      </w:r>
    </w:p>
    <w:p w14:paraId="6D648955" w14:textId="77777777" w:rsidR="00410036" w:rsidRDefault="00410036" w:rsidP="00410036">
      <w:pPr>
        <w:pStyle w:val="ppNumberList"/>
      </w:pPr>
      <w:r>
        <w:t>Click on the AndroidManifest.xml label to display the manifest in raw XML format.</w:t>
      </w:r>
    </w:p>
    <w:p w14:paraId="44F583E1" w14:textId="77777777" w:rsidR="00410036" w:rsidRDefault="00410036" w:rsidP="003D3A49">
      <w:pPr>
        <w:pStyle w:val="ppNumberList"/>
        <w:numPr>
          <w:ilvl w:val="0"/>
          <w:numId w:val="0"/>
        </w:numPr>
        <w:ind w:left="754"/>
      </w:pPr>
      <w:r>
        <w:rPr>
          <w:noProof/>
          <w:lang w:bidi="ar-SA"/>
        </w:rPr>
        <w:drawing>
          <wp:inline distT="0" distB="0" distL="0" distR="0" wp14:anchorId="155DD316" wp14:editId="4B77A4DB">
            <wp:extent cx="4914286" cy="2761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E46" w14:textId="77777777" w:rsidR="00410036" w:rsidRPr="00EC14BE" w:rsidRDefault="00410036" w:rsidP="00410036">
      <w:pPr>
        <w:pStyle w:val="ppNumberList"/>
      </w:pPr>
      <w:r>
        <w:t xml:space="preserve">Update the </w:t>
      </w:r>
      <w:proofErr w:type="spellStart"/>
      <w:r w:rsidRPr="00410036">
        <w:rPr>
          <w:b/>
        </w:rPr>
        <w:t>android</w:t>
      </w:r>
      <w:proofErr w:type="gramStart"/>
      <w:r w:rsidRPr="00410036">
        <w:rPr>
          <w:b/>
        </w:rPr>
        <w:t>:minSdkVersion</w:t>
      </w:r>
      <w:proofErr w:type="spellEnd"/>
      <w:proofErr w:type="gramEnd"/>
      <w:r w:rsidRPr="00410036">
        <w:rPr>
          <w:b/>
        </w:rPr>
        <w:t xml:space="preserve"> </w:t>
      </w:r>
      <w:r>
        <w:t xml:space="preserve">to </w:t>
      </w:r>
      <w:r w:rsidRPr="00410036">
        <w:rPr>
          <w:b/>
        </w:rPr>
        <w:t>10</w:t>
      </w:r>
      <w:r w:rsidR="00B87596">
        <w:rPr>
          <w:b/>
        </w:rPr>
        <w:t>.</w:t>
      </w:r>
    </w:p>
    <w:bookmarkEnd w:id="16"/>
    <w:p w14:paraId="08E8FD9D" w14:textId="77777777" w:rsidR="00EC14BE" w:rsidRPr="0045396A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7FC4E0C" wp14:editId="354AF47B">
            <wp:extent cx="5514286" cy="10857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CC4" w14:textId="77777777" w:rsidR="0045396A" w:rsidRDefault="0045396A" w:rsidP="0045396A">
      <w:pPr>
        <w:pStyle w:val="ppListEnd"/>
      </w:pPr>
    </w:p>
    <w:p w14:paraId="1B9A75E7" w14:textId="77777777" w:rsidR="009F4313" w:rsidRDefault="009F4313" w:rsidP="00EC14BE">
      <w:pPr>
        <w:pStyle w:val="ppFigureIndent"/>
        <w:numPr>
          <w:ilvl w:val="0"/>
          <w:numId w:val="0"/>
        </w:numPr>
      </w:pPr>
      <w:r>
        <w:br w:type="page"/>
      </w:r>
    </w:p>
    <w:p w14:paraId="0FA9EB93" w14:textId="77777777" w:rsidR="0059792D" w:rsidRDefault="0059792D" w:rsidP="0059792D">
      <w:pPr>
        <w:pStyle w:val="ppTopic"/>
      </w:pPr>
      <w:bookmarkStart w:id="17" w:name="_Toc310520061"/>
      <w:r w:rsidRPr="0059792D">
        <w:lastRenderedPageBreak/>
        <w:t>Using the sample application</w:t>
      </w:r>
      <w:bookmarkEnd w:id="17"/>
    </w:p>
    <w:p w14:paraId="04BF12EA" w14:textId="77777777" w:rsidR="00032A72" w:rsidRDefault="00032A72" w:rsidP="00032A72">
      <w:pPr>
        <w:pStyle w:val="ppProcedureStart"/>
      </w:pPr>
      <w:bookmarkStart w:id="18" w:name="_Toc310520062"/>
      <w:r>
        <w:t>Introduction</w:t>
      </w:r>
      <w:bookmarkEnd w:id="18"/>
    </w:p>
    <w:p w14:paraId="31454A70" w14:textId="77777777" w:rsidR="00032A72" w:rsidRDefault="00032A72" w:rsidP="00032A72">
      <w:pPr>
        <w:pStyle w:val="ppBodyText"/>
      </w:pPr>
      <w:r>
        <w:t xml:space="preserve">The following section describes how to </w:t>
      </w:r>
      <w:r w:rsidR="00693B37">
        <w:t xml:space="preserve">configure and run </w:t>
      </w:r>
      <w:r>
        <w:t>the sample application included as part of the Windows Azure Toolkit for Android.</w:t>
      </w:r>
    </w:p>
    <w:p w14:paraId="4A4583B4" w14:textId="77777777" w:rsidR="00032A72" w:rsidRDefault="009D1687" w:rsidP="00032A72">
      <w:pPr>
        <w:pStyle w:val="ppBodyText"/>
        <w:rPr>
          <w:b/>
        </w:rPr>
      </w:pPr>
      <w:r w:rsidRPr="009D1687">
        <w:rPr>
          <w:b/>
        </w:rPr>
        <w:t>Sample Location</w:t>
      </w:r>
    </w:p>
    <w:p w14:paraId="67DA6223" w14:textId="77777777" w:rsidR="009D1687" w:rsidRDefault="009D1687" w:rsidP="009D1687">
      <w:pPr>
        <w:pStyle w:val="ppBodyText"/>
      </w:pPr>
      <w:r>
        <w:t xml:space="preserve">The sample application’s source code </w:t>
      </w:r>
      <w:r w:rsidR="00805369">
        <w:t xml:space="preserve">is located at </w:t>
      </w:r>
      <w:r w:rsidR="00E84F6E">
        <w:t xml:space="preserve">the </w:t>
      </w:r>
      <w:r w:rsidRPr="009D1687">
        <w:rPr>
          <w:b/>
        </w:rPr>
        <w:t>$/samples/simple</w:t>
      </w:r>
      <w:r>
        <w:t xml:space="preserve"> folder on the </w:t>
      </w:r>
      <w:r w:rsidRPr="00E84F6E">
        <w:rPr>
          <w:i/>
        </w:rPr>
        <w:t>master</w:t>
      </w:r>
      <w:r>
        <w:t xml:space="preserve"> branch on </w:t>
      </w:r>
      <w:proofErr w:type="spellStart"/>
      <w:r w:rsidRPr="009D1687">
        <w:rPr>
          <w:b/>
        </w:rPr>
        <w:t>GitHub</w:t>
      </w:r>
      <w:proofErr w:type="spellEnd"/>
      <w:r>
        <w:t>.</w:t>
      </w:r>
    </w:p>
    <w:p w14:paraId="3FF3B913" w14:textId="77777777" w:rsidR="009D1687" w:rsidRDefault="009D1687" w:rsidP="009D1687">
      <w:pPr>
        <w:pStyle w:val="ppBodyText"/>
      </w:pPr>
      <w:r>
        <w:t>If you</w:t>
      </w:r>
      <w:r w:rsidR="00AE3397">
        <w:t xml:space="preserve"> </w:t>
      </w:r>
      <w:r w:rsidR="00E84F6E">
        <w:t xml:space="preserve">followed </w:t>
      </w:r>
      <w:r>
        <w:t xml:space="preserve">the steps described in the </w:t>
      </w:r>
      <w:r w:rsidR="00E84F6E">
        <w:t>“</w:t>
      </w:r>
      <w:hyperlink w:anchor="GettingStarted" w:history="1">
        <w:r w:rsidRPr="009D1687">
          <w:rPr>
            <w:rStyle w:val="Hyperlink"/>
            <w:rFonts w:cstheme="minorBidi"/>
          </w:rPr>
          <w:t xml:space="preserve">Getting started with the toolkit &amp; using bits on </w:t>
        </w:r>
        <w:proofErr w:type="spellStart"/>
        <w:r w:rsidRPr="009D1687">
          <w:rPr>
            <w:rStyle w:val="Hyperlink"/>
            <w:rFonts w:cstheme="minorBidi"/>
          </w:rPr>
          <w:t>GitHub</w:t>
        </w:r>
        <w:proofErr w:type="spellEnd"/>
      </w:hyperlink>
      <w:r w:rsidR="00E84F6E">
        <w:t>”</w:t>
      </w:r>
      <w:r>
        <w:t xml:space="preserve"> section</w:t>
      </w:r>
      <w:r w:rsidR="00020197">
        <w:t xml:space="preserve"> and </w:t>
      </w:r>
      <w:r w:rsidR="00E84F6E">
        <w:t xml:space="preserve">while on the import step you selected </w:t>
      </w:r>
      <w:r w:rsidR="00AE3397">
        <w:t>the simple folder, the sample should be already there in your workspace.</w:t>
      </w:r>
    </w:p>
    <w:p w14:paraId="040FD803" w14:textId="77777777" w:rsidR="00020197" w:rsidRDefault="00020197" w:rsidP="009D1687">
      <w:pPr>
        <w:pStyle w:val="ppBodyText"/>
      </w:pPr>
      <w:r>
        <w:rPr>
          <w:noProof/>
          <w:lang w:bidi="ar-SA"/>
        </w:rPr>
        <w:drawing>
          <wp:inline distT="0" distB="0" distL="0" distR="0" wp14:anchorId="1791EF86" wp14:editId="549E9D2D">
            <wp:extent cx="5761905" cy="15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0DA" w14:textId="77777777" w:rsidR="00AE3397" w:rsidRDefault="003A7CDC" w:rsidP="00AE3397">
      <w:pPr>
        <w:pStyle w:val="ppBodyText"/>
        <w:rPr>
          <w:b/>
        </w:rPr>
      </w:pPr>
      <w:r>
        <w:rPr>
          <w:b/>
        </w:rPr>
        <w:t>Authentication Mechanisms</w:t>
      </w:r>
    </w:p>
    <w:p w14:paraId="6B67EA03" w14:textId="77777777" w:rsidR="00AE3397" w:rsidRDefault="00E84F6E" w:rsidP="00AE3397">
      <w:pPr>
        <w:pStyle w:val="ppBodyText"/>
      </w:pPr>
      <w:r>
        <w:t>B</w:t>
      </w:r>
      <w:r w:rsidR="00AE3397">
        <w:t xml:space="preserve">efore </w:t>
      </w:r>
      <w:r>
        <w:t>running</w:t>
      </w:r>
      <w:r w:rsidR="00AE3397">
        <w:t xml:space="preserve"> the </w:t>
      </w:r>
      <w:r>
        <w:t xml:space="preserve">application you must select </w:t>
      </w:r>
      <w:r w:rsidR="00AE3397">
        <w:t xml:space="preserve">which authentication </w:t>
      </w:r>
      <w:r>
        <w:t xml:space="preserve">method </w:t>
      </w:r>
      <w:r w:rsidR="00AE3397">
        <w:t>will be used to consume the Windows Azure Storage Services.</w:t>
      </w:r>
      <w:r>
        <w:t xml:space="preserve"> </w:t>
      </w:r>
      <w:r w:rsidR="00AE3397" w:rsidRPr="00AE3397">
        <w:t xml:space="preserve">The toolkit works in two ways – the toolkit can be used to access Windows Azure storage directly, or alternatively, can go through a proxy server. The proxy server code is the same code as used in the </w:t>
      </w:r>
      <w:hyperlink r:id="rId71" w:history="1">
        <w:r w:rsidR="00AE3397" w:rsidRPr="00E84F6E">
          <w:rPr>
            <w:rStyle w:val="Hyperlink"/>
            <w:rFonts w:cstheme="minorBidi"/>
          </w:rPr>
          <w:t>Windows Azure Toolkit for Windows Phone</w:t>
        </w:r>
      </w:hyperlink>
      <w:r w:rsidR="00AE3397" w:rsidRPr="00AE3397">
        <w:t xml:space="preserve"> and negates the need for the developer to store the Windows Azure storage credentials locally on the device. If you are planning to t</w:t>
      </w:r>
      <w:r w:rsidR="00AE3397">
        <w:t>est using the proxy server, you wi</w:t>
      </w:r>
      <w:r w:rsidR="00AE3397" w:rsidRPr="00AE3397">
        <w:t xml:space="preserve">ll need to download and deploy the services found in the </w:t>
      </w:r>
      <w:hyperlink r:id="rId72" w:history="1">
        <w:r w:rsidR="00AE3397" w:rsidRPr="00E84F6E">
          <w:rPr>
            <w:rStyle w:val="Hyperlink"/>
            <w:rFonts w:cstheme="minorBidi"/>
          </w:rPr>
          <w:t>cloudreadypackages</w:t>
        </w:r>
      </w:hyperlink>
      <w:r w:rsidR="00AE3397" w:rsidRPr="00AE3397">
        <w:t xml:space="preserve"> on GitHub.</w:t>
      </w:r>
    </w:p>
    <w:p w14:paraId="0C8967CF" w14:textId="77777777" w:rsidR="00AE3397" w:rsidRDefault="00AE3397" w:rsidP="00AE3397">
      <w:pPr>
        <w:pStyle w:val="ppBodyText"/>
      </w:pPr>
      <w:r>
        <w:t xml:space="preserve">If you go for the proxy </w:t>
      </w:r>
      <w:r w:rsidR="003A7CDC">
        <w:t>services,</w:t>
      </w:r>
      <w:r>
        <w:t xml:space="preserve"> you can </w:t>
      </w:r>
      <w:r w:rsidR="00E84F6E">
        <w:t>use either</w:t>
      </w:r>
      <w:r>
        <w:t xml:space="preserve"> </w:t>
      </w:r>
      <w:r w:rsidRPr="003A7CDC">
        <w:rPr>
          <w:b/>
        </w:rPr>
        <w:t>Membership</w:t>
      </w:r>
      <w:r>
        <w:t xml:space="preserve"> or </w:t>
      </w:r>
      <w:r w:rsidRPr="003A7CDC">
        <w:rPr>
          <w:b/>
        </w:rPr>
        <w:t>A</w:t>
      </w:r>
      <w:r w:rsidR="003A7CDC" w:rsidRPr="003A7CDC">
        <w:rPr>
          <w:b/>
        </w:rPr>
        <w:t xml:space="preserve">ccess </w:t>
      </w:r>
      <w:r w:rsidRPr="003A7CDC">
        <w:rPr>
          <w:b/>
        </w:rPr>
        <w:t>C</w:t>
      </w:r>
      <w:r w:rsidR="003A7CDC" w:rsidRPr="003A7CDC">
        <w:rPr>
          <w:b/>
        </w:rPr>
        <w:t xml:space="preserve">ontrol </w:t>
      </w:r>
      <w:r w:rsidRPr="003A7CDC">
        <w:rPr>
          <w:b/>
        </w:rPr>
        <w:t>S</w:t>
      </w:r>
      <w:r w:rsidR="003A7CDC" w:rsidRPr="003A7CDC">
        <w:rPr>
          <w:b/>
        </w:rPr>
        <w:t>ervice</w:t>
      </w:r>
      <w:r w:rsidR="003A7CDC">
        <w:t xml:space="preserve"> authentication mechanism.</w:t>
      </w:r>
    </w:p>
    <w:p w14:paraId="0E602746" w14:textId="77777777" w:rsidR="003A7CDC" w:rsidRDefault="003A7CDC" w:rsidP="003A7CDC">
      <w:pPr>
        <w:pStyle w:val="ppProcedureStart"/>
      </w:pPr>
      <w:bookmarkStart w:id="19" w:name="_Toc310520063"/>
      <w:r>
        <w:t>Configuring</w:t>
      </w:r>
      <w:r w:rsidR="00C3371C">
        <w:t xml:space="preserve"> the application using</w:t>
      </w:r>
      <w:r>
        <w:t xml:space="preserve"> Windows Azure credentials</w:t>
      </w:r>
      <w:r w:rsidR="00E84F6E">
        <w:t xml:space="preserve"> (Direct-Mode)</w:t>
      </w:r>
      <w:bookmarkEnd w:id="19"/>
    </w:p>
    <w:p w14:paraId="19CF6F51" w14:textId="77777777" w:rsidR="003A7CDC" w:rsidRDefault="00325DCA" w:rsidP="003A7CDC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0A52D8">
        <w:t>.</w:t>
      </w:r>
      <w:r w:rsidR="003A7CDC">
        <w:t xml:space="preserve"> </w:t>
      </w:r>
    </w:p>
    <w:p w14:paraId="45EE2375" w14:textId="77777777" w:rsidR="003A7CDC" w:rsidRDefault="000A52D8" w:rsidP="003A7CD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400BBB6" wp14:editId="0B2E1255">
            <wp:extent cx="2971429" cy="2590476"/>
            <wp:effectExtent l="19050" t="19050" r="19685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1FB6" w14:textId="77777777" w:rsidR="003A7CDC" w:rsidRDefault="000A52D8" w:rsidP="003A7CDC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4D746BA6" w14:textId="77777777" w:rsidR="000A52D8" w:rsidRDefault="000A52D8" w:rsidP="000A52D8">
      <w:pPr>
        <w:pStyle w:val="ppFigureIndent"/>
      </w:pPr>
      <w:r>
        <w:rPr>
          <w:noProof/>
          <w:lang w:bidi="ar-SA"/>
        </w:rPr>
        <w:drawing>
          <wp:inline distT="0" distB="0" distL="0" distR="0" wp14:anchorId="0181F8DC" wp14:editId="7234C950">
            <wp:extent cx="3238095" cy="876191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293AE" w14:textId="77777777" w:rsidR="000A52D8" w:rsidRDefault="000A52D8" w:rsidP="003A7CDC">
      <w:pPr>
        <w:pStyle w:val="ppNumberList"/>
      </w:pPr>
      <w:r>
        <w:t xml:space="preserve">On the right </w:t>
      </w:r>
      <w:r w:rsidR="00AC4D7B">
        <w:t>pane,</w:t>
      </w:r>
      <w:r>
        <w:t xml:space="preserve"> change the placeholder text by </w:t>
      </w:r>
      <w:r w:rsidR="00325DCA">
        <w:t>‘</w:t>
      </w:r>
      <w:r w:rsidRPr="000A52D8">
        <w:rPr>
          <w:b/>
        </w:rPr>
        <w:t>D</w:t>
      </w:r>
      <w:r w:rsidR="00325DCA">
        <w:rPr>
          <w:b/>
        </w:rPr>
        <w:t>irect</w:t>
      </w:r>
      <w:r w:rsidR="00325DCA" w:rsidRPr="00325DCA">
        <w:t>’</w:t>
      </w:r>
      <w:r>
        <w:t xml:space="preserve"> value.</w:t>
      </w:r>
    </w:p>
    <w:p w14:paraId="28F81B8E" w14:textId="77777777" w:rsidR="000A52D8" w:rsidRDefault="00325DCA" w:rsidP="000A52D8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E1C0782" wp14:editId="4458FEF0">
            <wp:extent cx="4619048" cy="14571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9E8" w14:textId="77777777" w:rsidR="00693B37" w:rsidRDefault="000A52D8" w:rsidP="003A7CDC">
      <w:pPr>
        <w:pStyle w:val="ppNumberList"/>
      </w:pPr>
      <w:r>
        <w:t>Perform the same steps described above to provide</w:t>
      </w:r>
      <w:r w:rsidR="00693B37">
        <w:t xml:space="preserve"> the </w:t>
      </w:r>
      <w:r>
        <w:t xml:space="preserve">Windows Azure account </w:t>
      </w:r>
      <w:r w:rsidR="00693B37">
        <w:t>information:</w:t>
      </w:r>
    </w:p>
    <w:p w14:paraId="022B4286" w14:textId="77777777" w:rsidR="00693B37" w:rsidRPr="00693B37" w:rsidRDefault="000A52D8" w:rsidP="00693B37">
      <w:pPr>
        <w:pStyle w:val="ppNumberListIndent"/>
      </w:pPr>
      <w:r w:rsidRPr="000A52D8">
        <w:rPr>
          <w:b/>
        </w:rPr>
        <w:t>direct_account_name</w:t>
      </w:r>
      <w:r w:rsidR="00693B37" w:rsidRPr="00693B37">
        <w:rPr>
          <w:b/>
        </w:rPr>
        <w:t>:</w:t>
      </w:r>
      <w:r w:rsidR="00693B37">
        <w:rPr>
          <w:b/>
        </w:rPr>
        <w:t xml:space="preserve"> </w:t>
      </w:r>
      <w:r w:rsidR="00693B37" w:rsidRPr="00693B37">
        <w:t>The storage account name</w:t>
      </w:r>
      <w:r w:rsidR="00693B37">
        <w:t>.</w:t>
      </w:r>
    </w:p>
    <w:p w14:paraId="50A3CEF8" w14:textId="77777777" w:rsidR="000A52D8" w:rsidRDefault="000A52D8" w:rsidP="00693B37">
      <w:pPr>
        <w:pStyle w:val="ppNumberListIndent"/>
      </w:pPr>
      <w:r w:rsidRPr="000A52D8">
        <w:rPr>
          <w:b/>
        </w:rPr>
        <w:t>direct_access_</w:t>
      </w:r>
      <w:r>
        <w:rPr>
          <w:b/>
        </w:rPr>
        <w:t>k</w:t>
      </w:r>
      <w:r w:rsidRPr="000A52D8">
        <w:rPr>
          <w:b/>
        </w:rPr>
        <w:t>ey</w:t>
      </w:r>
      <w:r w:rsidR="00693B37" w:rsidRPr="00693B37">
        <w:t>:</w:t>
      </w:r>
      <w:r w:rsidR="00693B37">
        <w:t xml:space="preserve"> The storage account access key.</w:t>
      </w:r>
    </w:p>
    <w:p w14:paraId="3747D417" w14:textId="77777777" w:rsidR="00325DCA" w:rsidRDefault="00325DCA" w:rsidP="00325DCA">
      <w:pPr>
        <w:pStyle w:val="ppListEnd"/>
      </w:pPr>
    </w:p>
    <w:p w14:paraId="59A05896" w14:textId="77777777" w:rsidR="000A52D8" w:rsidRDefault="000A52D8" w:rsidP="000A52D8">
      <w:pPr>
        <w:pStyle w:val="ppProcedureStart"/>
      </w:pPr>
      <w:bookmarkStart w:id="20" w:name="_Toc310520064"/>
      <w:r>
        <w:t>Configuring</w:t>
      </w:r>
      <w:r w:rsidR="00AC4D7B">
        <w:t xml:space="preserve"> the application </w:t>
      </w:r>
      <w:r w:rsidR="00C3371C">
        <w:t>using</w:t>
      </w:r>
      <w:r w:rsidR="00AC4D7B">
        <w:t xml:space="preserve"> the Proxy Services </w:t>
      </w:r>
      <w:r w:rsidR="00C3371C">
        <w:t>with</w:t>
      </w:r>
      <w:r w:rsidR="00AC4D7B">
        <w:t xml:space="preserve"> Membership</w:t>
      </w:r>
      <w:bookmarkEnd w:id="20"/>
    </w:p>
    <w:p w14:paraId="77735159" w14:textId="77777777" w:rsidR="00AC4D7B" w:rsidRDefault="00325DCA" w:rsidP="00AC4D7B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AC4D7B">
        <w:t xml:space="preserve">. </w:t>
      </w:r>
    </w:p>
    <w:p w14:paraId="1E04C1E3" w14:textId="77777777" w:rsidR="00AC4D7B" w:rsidRDefault="00AC4D7B" w:rsidP="00AC4D7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53908A4" wp14:editId="180D520C">
            <wp:extent cx="2971429" cy="2590476"/>
            <wp:effectExtent l="19050" t="19050" r="19685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EF35D" w14:textId="77777777" w:rsidR="00AC4D7B" w:rsidRDefault="00AC4D7B" w:rsidP="00AC4D7B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021AFEB8" w14:textId="77777777" w:rsidR="00AC4D7B" w:rsidRDefault="00AC4D7B" w:rsidP="00AC4D7B">
      <w:pPr>
        <w:pStyle w:val="ppFigureIndent"/>
      </w:pPr>
      <w:r>
        <w:rPr>
          <w:noProof/>
          <w:lang w:bidi="ar-SA"/>
        </w:rPr>
        <w:drawing>
          <wp:inline distT="0" distB="0" distL="0" distR="0" wp14:anchorId="5211615D" wp14:editId="7FD0FFCD">
            <wp:extent cx="3238095" cy="876191"/>
            <wp:effectExtent l="19050" t="19050" r="1968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A9AB4" w14:textId="77777777" w:rsidR="00AC4D7B" w:rsidRDefault="00AC4D7B" w:rsidP="00AC4D7B">
      <w:pPr>
        <w:pStyle w:val="ppNumberList"/>
      </w:pPr>
      <w:r>
        <w:t>On the right pane, cha</w:t>
      </w:r>
      <w:r w:rsidR="00325DCA">
        <w:t>nge the placeholder text by ‘</w:t>
      </w:r>
      <w:r w:rsidR="00325DCA" w:rsidRPr="00325DCA">
        <w:rPr>
          <w:b/>
        </w:rPr>
        <w:t>CloudReadySimple’</w:t>
      </w:r>
      <w:r w:rsidR="00325DCA">
        <w:t xml:space="preserve"> </w:t>
      </w:r>
      <w:r>
        <w:t>value.</w:t>
      </w:r>
    </w:p>
    <w:p w14:paraId="0BFDDEA3" w14:textId="77777777" w:rsidR="00AC4D7B" w:rsidRDefault="00AC4D7B" w:rsidP="00AC4D7B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0FF26592" wp14:editId="612F3C86">
            <wp:extent cx="4609524" cy="14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545" w14:textId="77777777" w:rsidR="00693B37" w:rsidRDefault="00C3371C" w:rsidP="00404F83">
      <w:pPr>
        <w:pStyle w:val="ppNumberList"/>
      </w:pPr>
      <w:r>
        <w:t xml:space="preserve">Perform the same steps described above to provide </w:t>
      </w:r>
      <w:r w:rsidR="00404F83">
        <w:t xml:space="preserve">the </w:t>
      </w:r>
      <w:r w:rsidR="00693B37">
        <w:t>proxy service information:</w:t>
      </w:r>
    </w:p>
    <w:p w14:paraId="7366A86D" w14:textId="77777777" w:rsidR="00325DCA" w:rsidRPr="00325DCA" w:rsidRDefault="00404F83" w:rsidP="00693B37">
      <w:pPr>
        <w:pStyle w:val="ppNumberListIndent"/>
      </w:pPr>
      <w:r w:rsidRPr="00693B37">
        <w:rPr>
          <w:b/>
        </w:rPr>
        <w:t>cloud_ready_simple_proxy_service</w:t>
      </w:r>
      <w:r w:rsidR="00693B37">
        <w:t xml:space="preserve">: 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>(e.g. https://yourproxyservice.cloudapp.net)</w:t>
      </w:r>
      <w:r w:rsidR="00693B37">
        <w:t>.</w:t>
      </w:r>
    </w:p>
    <w:p w14:paraId="44585EED" w14:textId="77777777" w:rsidR="00AC4D7B" w:rsidRDefault="00AC4D7B" w:rsidP="00325DCA">
      <w:pPr>
        <w:pStyle w:val="ppListEnd"/>
      </w:pPr>
    </w:p>
    <w:p w14:paraId="0D3E715C" w14:textId="77777777" w:rsidR="00325DCA" w:rsidRDefault="00325DCA" w:rsidP="00325DCA">
      <w:pPr>
        <w:pStyle w:val="ppProcedureStart"/>
      </w:pPr>
      <w:bookmarkStart w:id="21" w:name="_Toc310520065"/>
      <w:r>
        <w:t xml:space="preserve">Configuring the application </w:t>
      </w:r>
      <w:r w:rsidR="00C3371C">
        <w:t>using</w:t>
      </w:r>
      <w:r>
        <w:t xml:space="preserve"> the Proxy Services </w:t>
      </w:r>
      <w:r w:rsidR="00C3371C">
        <w:t>with</w:t>
      </w:r>
      <w:r>
        <w:t xml:space="preserve"> Access Control</w:t>
      </w:r>
      <w:bookmarkEnd w:id="21"/>
    </w:p>
    <w:p w14:paraId="2F8F7FEF" w14:textId="77777777" w:rsidR="00325DCA" w:rsidRDefault="00325DCA" w:rsidP="00325DCA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file. </w:t>
      </w:r>
    </w:p>
    <w:p w14:paraId="2F2BBF6E" w14:textId="77777777" w:rsidR="00325DCA" w:rsidRDefault="00325DCA" w:rsidP="00325DC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C31BA24" wp14:editId="4ABEF2A2">
            <wp:extent cx="2971429" cy="2590476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B9D01" w14:textId="77777777" w:rsidR="00325DCA" w:rsidRDefault="00325DCA" w:rsidP="00325DCA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21A2F220" w14:textId="77777777" w:rsidR="00325DCA" w:rsidRDefault="00325DCA" w:rsidP="00325DCA">
      <w:pPr>
        <w:pStyle w:val="ppFigureIndent"/>
      </w:pPr>
      <w:r>
        <w:rPr>
          <w:noProof/>
          <w:lang w:bidi="ar-SA"/>
        </w:rPr>
        <w:drawing>
          <wp:inline distT="0" distB="0" distL="0" distR="0" wp14:anchorId="1A6F1EED" wp14:editId="3402170E">
            <wp:extent cx="3238095" cy="876191"/>
            <wp:effectExtent l="19050" t="19050" r="1968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8966" w14:textId="77777777" w:rsidR="00325DCA" w:rsidRDefault="00325DCA" w:rsidP="00325DCA">
      <w:pPr>
        <w:pStyle w:val="ppNumberList"/>
      </w:pPr>
      <w:r>
        <w:t>On the right pane, change the placeholder text by ‘</w:t>
      </w:r>
      <w:r w:rsidRPr="00325DCA">
        <w:rPr>
          <w:b/>
        </w:rPr>
        <w:t>CloudReady</w:t>
      </w:r>
      <w:r>
        <w:rPr>
          <w:b/>
        </w:rPr>
        <w:t>ACS</w:t>
      </w:r>
      <w:r w:rsidRPr="00325DCA">
        <w:rPr>
          <w:b/>
        </w:rPr>
        <w:t>’</w:t>
      </w:r>
      <w:r>
        <w:t xml:space="preserve"> value.</w:t>
      </w:r>
    </w:p>
    <w:p w14:paraId="51B6C460" w14:textId="77777777" w:rsidR="00325DCA" w:rsidRDefault="00C3371C" w:rsidP="00325DCA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4F3B4D53" wp14:editId="31124FCE">
            <wp:extent cx="4619048" cy="1466667"/>
            <wp:effectExtent l="19050" t="19050" r="10160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88B2A" w14:textId="77777777" w:rsidR="00404F83" w:rsidRDefault="00404F83" w:rsidP="00325DCA">
      <w:pPr>
        <w:pStyle w:val="ppNumberList"/>
      </w:pPr>
      <w:r>
        <w:t xml:space="preserve">Perform the same steps described above to provide </w:t>
      </w:r>
      <w:r w:rsidR="00693B37">
        <w:t>the</w:t>
      </w:r>
      <w:r>
        <w:t xml:space="preserve"> proxy service </w:t>
      </w:r>
      <w:r w:rsidR="00693B37">
        <w:t xml:space="preserve">and </w:t>
      </w:r>
      <w:r>
        <w:t xml:space="preserve">Access Control configuration. </w:t>
      </w:r>
    </w:p>
    <w:p w14:paraId="561FB781" w14:textId="77777777" w:rsidR="00325DCA" w:rsidRDefault="00404F83" w:rsidP="00404F83">
      <w:pPr>
        <w:pStyle w:val="ppNumberListIndent"/>
      </w:pPr>
      <w:r>
        <w:rPr>
          <w:b/>
        </w:rPr>
        <w:t>cloud_ready_simple_acs_namespace</w:t>
      </w:r>
      <w:r w:rsidR="00B275D0">
        <w:t xml:space="preserve">: The Access Control namespace subdomain name. For instance if the namespace URL is https://wazmobiletoolkitdev.accesscontrol.windows.net you should provide </w:t>
      </w:r>
      <w:r w:rsidR="00B275D0" w:rsidRPr="00B275D0">
        <w:rPr>
          <w:b/>
        </w:rPr>
        <w:t>wazmobiletoolkitdev</w:t>
      </w:r>
      <w:r w:rsidR="00B275D0">
        <w:t xml:space="preserve"> as the value.</w:t>
      </w:r>
    </w:p>
    <w:p w14:paraId="19CFA369" w14:textId="77777777" w:rsidR="00B275D0" w:rsidRDefault="00B275D0" w:rsidP="00404F83">
      <w:pPr>
        <w:pStyle w:val="ppNumberListIndent"/>
        <w:rPr>
          <w:rStyle w:val="apple-style-span"/>
          <w:rFonts w:cstheme="minorHAnsi"/>
        </w:rPr>
      </w:pPr>
      <w:r w:rsidRPr="00B275D0">
        <w:rPr>
          <w:rFonts w:cstheme="minorHAnsi"/>
          <w:b/>
        </w:rPr>
        <w:t xml:space="preserve">cloud_ready_simple_acs_realm: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URI for which the security token that ACS issues is valid</w:t>
      </w:r>
      <w:r>
        <w:rPr>
          <w:rStyle w:val="apple-style-span"/>
          <w:rFonts w:cstheme="minorHAnsi"/>
        </w:rPr>
        <w:t>.</w:t>
      </w:r>
    </w:p>
    <w:p w14:paraId="4DBCBAED" w14:textId="77777777" w:rsidR="00B275D0" w:rsidRPr="00B275D0" w:rsidRDefault="00B275D0" w:rsidP="00404F83">
      <w:pPr>
        <w:pStyle w:val="ppNumberListIndent"/>
        <w:rPr>
          <w:rFonts w:cstheme="minorHAnsi"/>
        </w:rPr>
      </w:pPr>
      <w:r w:rsidRPr="00B275D0">
        <w:rPr>
          <w:rFonts w:cstheme="minorHAnsi"/>
          <w:b/>
        </w:rPr>
        <w:t>cl</w:t>
      </w:r>
      <w:r>
        <w:rPr>
          <w:rFonts w:cstheme="minorHAnsi"/>
          <w:b/>
        </w:rPr>
        <w:t>oud_ready_simple_acs_symmetric_key</w:t>
      </w:r>
      <w:r w:rsidRPr="00B275D0">
        <w:rPr>
          <w:rFonts w:cstheme="minorHAnsi"/>
          <w:b/>
        </w:rPr>
        <w:t xml:space="preserve">: </w:t>
      </w:r>
      <w:r>
        <w:rPr>
          <w:rFonts w:cstheme="minorHAnsi"/>
          <w:b/>
        </w:rPr>
        <w:t xml:space="preserve">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256-bit symmetric key for this namespace</w:t>
      </w:r>
      <w:r w:rsidR="00693B37">
        <w:rPr>
          <w:rStyle w:val="apple-style-span"/>
          <w:rFonts w:cstheme="minorHAnsi"/>
        </w:rPr>
        <w:t>.</w:t>
      </w:r>
    </w:p>
    <w:p w14:paraId="5C5BF063" w14:textId="77777777" w:rsidR="00325DCA" w:rsidRPr="00987239" w:rsidRDefault="00B275D0" w:rsidP="00693B37">
      <w:pPr>
        <w:pStyle w:val="ppNumberListIndent"/>
        <w:rPr>
          <w:i/>
        </w:rPr>
      </w:pPr>
      <w:r w:rsidRPr="00693B37">
        <w:rPr>
          <w:b/>
        </w:rPr>
        <w:t>cloud_ready_simple_acs_proxy_service:</w:t>
      </w:r>
      <w:r w:rsidR="00693B37">
        <w:rPr>
          <w:b/>
        </w:rPr>
        <w:t xml:space="preserve">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 xml:space="preserve">(e.g. </w:t>
      </w:r>
      <w:hyperlink r:id="rId78" w:history="1">
        <w:r w:rsidR="00987239" w:rsidRPr="003C7121">
          <w:rPr>
            <w:rStyle w:val="Hyperlink"/>
            <w:rFonts w:cstheme="minorBidi"/>
            <w:i/>
          </w:rPr>
          <w:t>https://yourproxyservice.cloudapp.net</w:t>
        </w:r>
      </w:hyperlink>
      <w:r w:rsidR="00693B37" w:rsidRPr="00693B37">
        <w:rPr>
          <w:i/>
        </w:rPr>
        <w:t>)</w:t>
      </w:r>
      <w:r w:rsidR="00693B37">
        <w:t>.</w:t>
      </w:r>
    </w:p>
    <w:p w14:paraId="4E21DB15" w14:textId="77777777" w:rsidR="00987239" w:rsidRDefault="00987239" w:rsidP="00987239">
      <w:pPr>
        <w:pStyle w:val="ppListEnd"/>
        <w:rPr>
          <w:i/>
        </w:rPr>
      </w:pPr>
    </w:p>
    <w:p w14:paraId="03DE9BA9" w14:textId="77777777" w:rsidR="00987239" w:rsidRDefault="00987239" w:rsidP="00987239">
      <w:pPr>
        <w:pStyle w:val="ppProcedureStart"/>
      </w:pPr>
      <w:bookmarkStart w:id="22" w:name="_Toc310520066"/>
      <w:r>
        <w:t>Running the sample application</w:t>
      </w:r>
      <w:bookmarkEnd w:id="22"/>
    </w:p>
    <w:p w14:paraId="0E064C82" w14:textId="77777777" w:rsidR="00987239" w:rsidRDefault="00987239" w:rsidP="00987239">
      <w:pPr>
        <w:pStyle w:val="ppNumberList"/>
      </w:pPr>
      <w:r>
        <w:t xml:space="preserve">Open the </w:t>
      </w:r>
      <w:r w:rsidRPr="00987239">
        <w:rPr>
          <w:b/>
        </w:rPr>
        <w:t>Android Virtual Device Manager</w:t>
      </w:r>
      <w:r>
        <w:t xml:space="preserve"> by navigating the </w:t>
      </w:r>
      <w:r w:rsidRPr="00987239">
        <w:rPr>
          <w:b/>
        </w:rPr>
        <w:t>Window -&gt; AVD Manager</w:t>
      </w:r>
      <w:r>
        <w:t>.</w:t>
      </w:r>
    </w:p>
    <w:p w14:paraId="22B1CDDA" w14:textId="77777777" w:rsidR="00987239" w:rsidRDefault="00987239" w:rsidP="0098723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68C65D5" wp14:editId="732B679B">
            <wp:extent cx="2076191" cy="3266667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2" w14:textId="77777777" w:rsidR="00020786" w:rsidRPr="00020786" w:rsidRDefault="00020786" w:rsidP="00020786">
      <w:pPr>
        <w:pStyle w:val="ppBodyText"/>
      </w:pPr>
    </w:p>
    <w:p w14:paraId="2DECF79C" w14:textId="77777777" w:rsidR="00805369" w:rsidRDefault="00987239" w:rsidP="00987239">
      <w:pPr>
        <w:pStyle w:val="ppNumberList"/>
      </w:pPr>
      <w:r>
        <w:t>Start one of the supported virtual machines (2.2 or above except the 2.3.3).</w:t>
      </w:r>
    </w:p>
    <w:p w14:paraId="76E3F9A1" w14:textId="77777777" w:rsidR="00987239" w:rsidRDefault="00805369" w:rsidP="00805369">
      <w:pPr>
        <w:pStyle w:val="ppFigureIndent"/>
      </w:pPr>
      <w:r>
        <w:rPr>
          <w:noProof/>
          <w:lang w:bidi="ar-SA"/>
        </w:rPr>
        <w:drawing>
          <wp:inline distT="0" distB="0" distL="0" distR="0" wp14:anchorId="63328D3B" wp14:editId="25610E3D">
            <wp:extent cx="4761905" cy="2838095"/>
            <wp:effectExtent l="0" t="0" r="63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D27" w14:textId="77777777" w:rsidR="00020786" w:rsidRPr="00020786" w:rsidRDefault="00020786" w:rsidP="00020786">
      <w:pPr>
        <w:pStyle w:val="ppBodyText"/>
      </w:pPr>
    </w:p>
    <w:p w14:paraId="67EFC7CA" w14:textId="77777777" w:rsidR="00987239" w:rsidRPr="00987239" w:rsidRDefault="00987239" w:rsidP="00805369">
      <w:pPr>
        <w:pStyle w:val="ppNoteIndent"/>
      </w:pPr>
      <w:r w:rsidRPr="00805369">
        <w:rPr>
          <w:b/>
        </w:rPr>
        <w:t>Note</w:t>
      </w:r>
      <w:r>
        <w:t>: If you have not installed any virtual machine, you can follow the steps provided as part of the</w:t>
      </w:r>
      <w:r w:rsidR="00805369">
        <w:t xml:space="preserve"> </w:t>
      </w:r>
      <w:hyperlink w:anchor="ConfiguringAndroidSDK" w:history="1">
        <w:r w:rsidR="00805369" w:rsidRPr="00805369">
          <w:rPr>
            <w:rStyle w:val="Hyperlink"/>
            <w:rFonts w:cstheme="minorBidi"/>
          </w:rPr>
          <w:t>Installing and configuring the Android SDK</w:t>
        </w:r>
      </w:hyperlink>
      <w:r w:rsidR="00805369">
        <w:t xml:space="preserve"> section.</w:t>
      </w:r>
      <w:r>
        <w:t xml:space="preserve"> </w:t>
      </w:r>
    </w:p>
    <w:p w14:paraId="74D07A2E" w14:textId="77777777" w:rsidR="00020786" w:rsidRDefault="00805369" w:rsidP="00987239">
      <w:pPr>
        <w:pStyle w:val="ppNumberList"/>
      </w:pPr>
      <w:r>
        <w:t>Unlock the emulator.</w:t>
      </w:r>
    </w:p>
    <w:p w14:paraId="7CEC22D4" w14:textId="77777777" w:rsidR="00805369" w:rsidRDefault="00020786" w:rsidP="00020786">
      <w:pPr>
        <w:pStyle w:val="ppFigureIndent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76C1307" wp14:editId="2822B75B">
            <wp:extent cx="1933333" cy="3171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86">
        <w:rPr>
          <w:noProof/>
          <w:lang w:bidi="ar-SA"/>
        </w:rPr>
        <w:t xml:space="preserve"> </w:t>
      </w:r>
    </w:p>
    <w:p w14:paraId="0A01236B" w14:textId="77777777" w:rsidR="00020786" w:rsidRPr="00020786" w:rsidRDefault="00020786" w:rsidP="00020786">
      <w:pPr>
        <w:pStyle w:val="ppBodyText"/>
        <w:rPr>
          <w:lang w:bidi="ar-SA"/>
        </w:rPr>
      </w:pPr>
    </w:p>
    <w:p w14:paraId="68B871D9" w14:textId="77777777" w:rsidR="00987239" w:rsidRDefault="00987239" w:rsidP="00987239">
      <w:pPr>
        <w:pStyle w:val="ppNumberList"/>
      </w:pPr>
      <w:r>
        <w:t xml:space="preserve">Right-click on the </w:t>
      </w:r>
      <w:r w:rsidRPr="00AC4D7B">
        <w:rPr>
          <w:b/>
        </w:rPr>
        <w:t>Windows Azure Storage for Android Sample App</w:t>
      </w:r>
      <w:r>
        <w:t xml:space="preserve"> project and select </w:t>
      </w:r>
      <w:r w:rsidRPr="00987239">
        <w:rPr>
          <w:b/>
        </w:rPr>
        <w:t>Run As -&gt; Android Application</w:t>
      </w:r>
      <w:r>
        <w:t>.</w:t>
      </w:r>
    </w:p>
    <w:p w14:paraId="06F47198" w14:textId="77777777" w:rsidR="00987239" w:rsidRDefault="00987239" w:rsidP="00987239">
      <w:pPr>
        <w:pStyle w:val="ppFigureIndent"/>
      </w:pPr>
      <w:r>
        <w:rPr>
          <w:noProof/>
          <w:lang w:bidi="ar-SA"/>
        </w:rPr>
        <w:drawing>
          <wp:inline distT="0" distB="0" distL="0" distR="0" wp14:anchorId="56E0E04B" wp14:editId="0C098CF8">
            <wp:extent cx="5514286" cy="137142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CF0" w14:textId="77777777" w:rsidR="00020786" w:rsidRPr="00020786" w:rsidRDefault="00020786" w:rsidP="00020786">
      <w:pPr>
        <w:pStyle w:val="ppBodyText"/>
      </w:pPr>
    </w:p>
    <w:p w14:paraId="7849C048" w14:textId="77777777" w:rsidR="00987239" w:rsidRDefault="00805369" w:rsidP="00987239">
      <w:pPr>
        <w:pStyle w:val="ppNumberList"/>
      </w:pPr>
      <w:r>
        <w:t>If you configured the application to use a service proxy, you must login either providing your username &amp; password or against one of the identity providers configured when using Access Control.</w:t>
      </w:r>
    </w:p>
    <w:p w14:paraId="406275FA" w14:textId="77777777" w:rsidR="00805369" w:rsidRDefault="00020786" w:rsidP="0002078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571B2E6" wp14:editId="55E91338">
            <wp:extent cx="1923810" cy="3180953"/>
            <wp:effectExtent l="0" t="0" r="63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059" w14:textId="77777777" w:rsidR="00020786" w:rsidRDefault="00020786" w:rsidP="00020786">
      <w:pPr>
        <w:pStyle w:val="ppFigureCaptionIndent"/>
      </w:pPr>
      <w:r>
        <w:t>Username &amp; Password Login Activity</w:t>
      </w:r>
    </w:p>
    <w:p w14:paraId="7F2F78B7" w14:textId="77777777" w:rsidR="00020786" w:rsidRDefault="00020786" w:rsidP="00020786">
      <w:pPr>
        <w:pStyle w:val="ppFigureIndent"/>
      </w:pPr>
      <w:r>
        <w:rPr>
          <w:noProof/>
          <w:lang w:bidi="ar-SA"/>
        </w:rPr>
        <w:drawing>
          <wp:inline distT="0" distB="0" distL="0" distR="0" wp14:anchorId="69933A3C" wp14:editId="502E0968">
            <wp:extent cx="1923810" cy="31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222" w14:textId="77777777" w:rsidR="00020786" w:rsidRDefault="00020786" w:rsidP="00020786">
      <w:pPr>
        <w:pStyle w:val="ppFigureCaptionIndent"/>
      </w:pPr>
      <w:r>
        <w:t>Identity Provider selector Activity</w:t>
      </w:r>
    </w:p>
    <w:p w14:paraId="6859C3B7" w14:textId="77777777" w:rsidR="00020786" w:rsidRDefault="00020786" w:rsidP="00020786">
      <w:pPr>
        <w:pStyle w:val="ppNumberList"/>
      </w:pPr>
      <w:r>
        <w:t>Once authenticated the storage service selection screen will appear as follows</w:t>
      </w:r>
    </w:p>
    <w:p w14:paraId="56B63CDD" w14:textId="77777777" w:rsidR="00020786" w:rsidRDefault="00020786" w:rsidP="00FC25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12BAD0E" wp14:editId="539AB67F">
            <wp:extent cx="1933333" cy="318095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E04" w14:textId="77777777" w:rsidR="00020786" w:rsidRPr="00020786" w:rsidRDefault="00FC25E8" w:rsidP="00FC25E8">
      <w:pPr>
        <w:pStyle w:val="ppFigureCaptionIndent"/>
      </w:pPr>
      <w:r>
        <w:t>Storage Service Type Selector</w:t>
      </w:r>
    </w:p>
    <w:sectPr w:rsidR="00020786" w:rsidRPr="00020786" w:rsidSect="00430536">
      <w:pgSz w:w="11907" w:h="16839" w:code="9"/>
      <w:pgMar w:top="1418" w:right="1021" w:bottom="113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319215" w14:textId="77777777" w:rsidR="00260673" w:rsidRPr="001253EC" w:rsidRDefault="0026067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528A3FCA" w14:textId="77777777" w:rsidR="00260673" w:rsidRPr="001253EC" w:rsidRDefault="0026067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  <w:endnote w:type="continuationNotice" w:id="1">
    <w:p w14:paraId="3F42E392" w14:textId="77777777" w:rsidR="00260673" w:rsidRDefault="002606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57F9C1" w14:textId="77777777" w:rsidR="00260673" w:rsidRPr="001253EC" w:rsidRDefault="0026067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6899C550" w14:textId="77777777" w:rsidR="00260673" w:rsidRPr="001253EC" w:rsidRDefault="00260673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  <w:footnote w:type="continuationNotice" w:id="1">
    <w:p w14:paraId="458A7610" w14:textId="77777777" w:rsidR="00260673" w:rsidRDefault="0026067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FAEAA430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5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6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7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8">
    <w:nsid w:val="7A8626E4"/>
    <w:multiLevelType w:val="multilevel"/>
    <w:tmpl w:val="2054B76A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  <w:b w:val="0"/>
        <w:i w:val="0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9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7"/>
  </w:num>
  <w:num w:numId="5">
    <w:abstractNumId w:val="3"/>
  </w:num>
  <w:num w:numId="6">
    <w:abstractNumId w:val="9"/>
  </w:num>
  <w:num w:numId="7">
    <w:abstractNumId w:val="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0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2573C3"/>
    <w:rsid w:val="000010AE"/>
    <w:rsid w:val="000010FF"/>
    <w:rsid w:val="00001BE7"/>
    <w:rsid w:val="00001BEA"/>
    <w:rsid w:val="0000307C"/>
    <w:rsid w:val="000036C5"/>
    <w:rsid w:val="000047F1"/>
    <w:rsid w:val="00005249"/>
    <w:rsid w:val="0000547A"/>
    <w:rsid w:val="00005642"/>
    <w:rsid w:val="00006C39"/>
    <w:rsid w:val="000071E1"/>
    <w:rsid w:val="00007547"/>
    <w:rsid w:val="000075AA"/>
    <w:rsid w:val="00010593"/>
    <w:rsid w:val="00010D80"/>
    <w:rsid w:val="0001196C"/>
    <w:rsid w:val="00011B4B"/>
    <w:rsid w:val="00011B72"/>
    <w:rsid w:val="00012183"/>
    <w:rsid w:val="00013017"/>
    <w:rsid w:val="000132B7"/>
    <w:rsid w:val="000134DF"/>
    <w:rsid w:val="000135F7"/>
    <w:rsid w:val="00013C7D"/>
    <w:rsid w:val="00014258"/>
    <w:rsid w:val="00014561"/>
    <w:rsid w:val="00014935"/>
    <w:rsid w:val="00014D53"/>
    <w:rsid w:val="000151F9"/>
    <w:rsid w:val="000152B0"/>
    <w:rsid w:val="000158E8"/>
    <w:rsid w:val="00016709"/>
    <w:rsid w:val="00016A3B"/>
    <w:rsid w:val="00017DFC"/>
    <w:rsid w:val="00020197"/>
    <w:rsid w:val="00020567"/>
    <w:rsid w:val="00020786"/>
    <w:rsid w:val="00020C9B"/>
    <w:rsid w:val="00020DBA"/>
    <w:rsid w:val="0002137E"/>
    <w:rsid w:val="000213DB"/>
    <w:rsid w:val="0002187D"/>
    <w:rsid w:val="00021C96"/>
    <w:rsid w:val="0002232E"/>
    <w:rsid w:val="00022A09"/>
    <w:rsid w:val="0002374D"/>
    <w:rsid w:val="00023C2B"/>
    <w:rsid w:val="00023CB0"/>
    <w:rsid w:val="000246BF"/>
    <w:rsid w:val="00024CD2"/>
    <w:rsid w:val="0002520B"/>
    <w:rsid w:val="000252B5"/>
    <w:rsid w:val="000256CC"/>
    <w:rsid w:val="00025828"/>
    <w:rsid w:val="00026249"/>
    <w:rsid w:val="000262A3"/>
    <w:rsid w:val="000263FA"/>
    <w:rsid w:val="00026A81"/>
    <w:rsid w:val="000271B6"/>
    <w:rsid w:val="00027D63"/>
    <w:rsid w:val="00030867"/>
    <w:rsid w:val="00030B6B"/>
    <w:rsid w:val="00030C25"/>
    <w:rsid w:val="00030D72"/>
    <w:rsid w:val="00031183"/>
    <w:rsid w:val="00031A6A"/>
    <w:rsid w:val="00032704"/>
    <w:rsid w:val="00032A72"/>
    <w:rsid w:val="00033243"/>
    <w:rsid w:val="00033FDE"/>
    <w:rsid w:val="00034191"/>
    <w:rsid w:val="00034192"/>
    <w:rsid w:val="00034484"/>
    <w:rsid w:val="00035BDF"/>
    <w:rsid w:val="00035C28"/>
    <w:rsid w:val="00035CBA"/>
    <w:rsid w:val="00035D69"/>
    <w:rsid w:val="00035E43"/>
    <w:rsid w:val="0003620B"/>
    <w:rsid w:val="00036417"/>
    <w:rsid w:val="00036462"/>
    <w:rsid w:val="0003677D"/>
    <w:rsid w:val="00036D27"/>
    <w:rsid w:val="00036D6E"/>
    <w:rsid w:val="00037802"/>
    <w:rsid w:val="00037E70"/>
    <w:rsid w:val="000413DE"/>
    <w:rsid w:val="00041848"/>
    <w:rsid w:val="000418E1"/>
    <w:rsid w:val="00041E14"/>
    <w:rsid w:val="00041E22"/>
    <w:rsid w:val="000424B7"/>
    <w:rsid w:val="0004279D"/>
    <w:rsid w:val="00042A41"/>
    <w:rsid w:val="00043B39"/>
    <w:rsid w:val="00043CAF"/>
    <w:rsid w:val="00044082"/>
    <w:rsid w:val="000445C2"/>
    <w:rsid w:val="0004485B"/>
    <w:rsid w:val="00044AF3"/>
    <w:rsid w:val="00044EE2"/>
    <w:rsid w:val="00045508"/>
    <w:rsid w:val="00045861"/>
    <w:rsid w:val="00045DA5"/>
    <w:rsid w:val="00045FD0"/>
    <w:rsid w:val="00047734"/>
    <w:rsid w:val="00047C76"/>
    <w:rsid w:val="00047F15"/>
    <w:rsid w:val="00050446"/>
    <w:rsid w:val="00050BAE"/>
    <w:rsid w:val="00050E6D"/>
    <w:rsid w:val="000510F6"/>
    <w:rsid w:val="000513D6"/>
    <w:rsid w:val="00051983"/>
    <w:rsid w:val="00051F1D"/>
    <w:rsid w:val="00052901"/>
    <w:rsid w:val="00052AB6"/>
    <w:rsid w:val="00053804"/>
    <w:rsid w:val="00053BAA"/>
    <w:rsid w:val="00053E91"/>
    <w:rsid w:val="000543A2"/>
    <w:rsid w:val="00055214"/>
    <w:rsid w:val="000555D7"/>
    <w:rsid w:val="00055B53"/>
    <w:rsid w:val="000560F9"/>
    <w:rsid w:val="00056319"/>
    <w:rsid w:val="00056BE0"/>
    <w:rsid w:val="00056D76"/>
    <w:rsid w:val="0005749E"/>
    <w:rsid w:val="0006099E"/>
    <w:rsid w:val="00060F83"/>
    <w:rsid w:val="00060FA7"/>
    <w:rsid w:val="0006114F"/>
    <w:rsid w:val="000611EC"/>
    <w:rsid w:val="000616F9"/>
    <w:rsid w:val="00061B83"/>
    <w:rsid w:val="00061F44"/>
    <w:rsid w:val="00062331"/>
    <w:rsid w:val="000628A6"/>
    <w:rsid w:val="00062B35"/>
    <w:rsid w:val="00062DBA"/>
    <w:rsid w:val="00062DC6"/>
    <w:rsid w:val="000637D5"/>
    <w:rsid w:val="00063819"/>
    <w:rsid w:val="00063AC0"/>
    <w:rsid w:val="0006436B"/>
    <w:rsid w:val="00064927"/>
    <w:rsid w:val="00064A9D"/>
    <w:rsid w:val="0006553C"/>
    <w:rsid w:val="000663A7"/>
    <w:rsid w:val="00067623"/>
    <w:rsid w:val="00067B4A"/>
    <w:rsid w:val="00067E00"/>
    <w:rsid w:val="00071106"/>
    <w:rsid w:val="0007128E"/>
    <w:rsid w:val="00071E96"/>
    <w:rsid w:val="000724FD"/>
    <w:rsid w:val="00072C4D"/>
    <w:rsid w:val="00073098"/>
    <w:rsid w:val="000736CA"/>
    <w:rsid w:val="00073BE9"/>
    <w:rsid w:val="00074B73"/>
    <w:rsid w:val="000750B8"/>
    <w:rsid w:val="0007552F"/>
    <w:rsid w:val="000756E1"/>
    <w:rsid w:val="00075ED1"/>
    <w:rsid w:val="00077AB4"/>
    <w:rsid w:val="00080CD7"/>
    <w:rsid w:val="0008147A"/>
    <w:rsid w:val="000814D9"/>
    <w:rsid w:val="00081E60"/>
    <w:rsid w:val="0008295B"/>
    <w:rsid w:val="00083456"/>
    <w:rsid w:val="000835F3"/>
    <w:rsid w:val="00083606"/>
    <w:rsid w:val="000837C5"/>
    <w:rsid w:val="000838C2"/>
    <w:rsid w:val="00083AF0"/>
    <w:rsid w:val="00083E32"/>
    <w:rsid w:val="000843F2"/>
    <w:rsid w:val="000847D8"/>
    <w:rsid w:val="000851A5"/>
    <w:rsid w:val="00085572"/>
    <w:rsid w:val="00085E9A"/>
    <w:rsid w:val="000862BA"/>
    <w:rsid w:val="0008683C"/>
    <w:rsid w:val="0008789B"/>
    <w:rsid w:val="000909D3"/>
    <w:rsid w:val="0009148D"/>
    <w:rsid w:val="00091767"/>
    <w:rsid w:val="00091782"/>
    <w:rsid w:val="00091B18"/>
    <w:rsid w:val="0009209D"/>
    <w:rsid w:val="00092155"/>
    <w:rsid w:val="00092864"/>
    <w:rsid w:val="00092BBA"/>
    <w:rsid w:val="00092F57"/>
    <w:rsid w:val="000936C9"/>
    <w:rsid w:val="000937BE"/>
    <w:rsid w:val="00093DC2"/>
    <w:rsid w:val="00093DD9"/>
    <w:rsid w:val="00094255"/>
    <w:rsid w:val="00094489"/>
    <w:rsid w:val="00094C5E"/>
    <w:rsid w:val="00094D4A"/>
    <w:rsid w:val="00094FD3"/>
    <w:rsid w:val="00095054"/>
    <w:rsid w:val="00095276"/>
    <w:rsid w:val="00095823"/>
    <w:rsid w:val="00095A86"/>
    <w:rsid w:val="0009614A"/>
    <w:rsid w:val="00096450"/>
    <w:rsid w:val="00096D21"/>
    <w:rsid w:val="00097593"/>
    <w:rsid w:val="00097B7D"/>
    <w:rsid w:val="000A0664"/>
    <w:rsid w:val="000A0709"/>
    <w:rsid w:val="000A2091"/>
    <w:rsid w:val="000A2343"/>
    <w:rsid w:val="000A26BF"/>
    <w:rsid w:val="000A28BE"/>
    <w:rsid w:val="000A2CC6"/>
    <w:rsid w:val="000A3B34"/>
    <w:rsid w:val="000A3BBE"/>
    <w:rsid w:val="000A3D2D"/>
    <w:rsid w:val="000A461B"/>
    <w:rsid w:val="000A4DD2"/>
    <w:rsid w:val="000A4EA5"/>
    <w:rsid w:val="000A519D"/>
    <w:rsid w:val="000A52D8"/>
    <w:rsid w:val="000A538D"/>
    <w:rsid w:val="000A53D4"/>
    <w:rsid w:val="000A56DC"/>
    <w:rsid w:val="000A661A"/>
    <w:rsid w:val="000A661F"/>
    <w:rsid w:val="000A6B6B"/>
    <w:rsid w:val="000A6C65"/>
    <w:rsid w:val="000A7C5F"/>
    <w:rsid w:val="000A7DC2"/>
    <w:rsid w:val="000B021D"/>
    <w:rsid w:val="000B029A"/>
    <w:rsid w:val="000B0384"/>
    <w:rsid w:val="000B04D7"/>
    <w:rsid w:val="000B0A03"/>
    <w:rsid w:val="000B0CFA"/>
    <w:rsid w:val="000B0D41"/>
    <w:rsid w:val="000B14B4"/>
    <w:rsid w:val="000B1975"/>
    <w:rsid w:val="000B1A91"/>
    <w:rsid w:val="000B22AB"/>
    <w:rsid w:val="000B3701"/>
    <w:rsid w:val="000B3B6D"/>
    <w:rsid w:val="000B4346"/>
    <w:rsid w:val="000B47B3"/>
    <w:rsid w:val="000B47F3"/>
    <w:rsid w:val="000B4849"/>
    <w:rsid w:val="000B4C8A"/>
    <w:rsid w:val="000B544F"/>
    <w:rsid w:val="000B5E4F"/>
    <w:rsid w:val="000B7379"/>
    <w:rsid w:val="000B7FC3"/>
    <w:rsid w:val="000C015F"/>
    <w:rsid w:val="000C023D"/>
    <w:rsid w:val="000C04FD"/>
    <w:rsid w:val="000C05F3"/>
    <w:rsid w:val="000C0ED5"/>
    <w:rsid w:val="000C17F5"/>
    <w:rsid w:val="000C1C22"/>
    <w:rsid w:val="000C2608"/>
    <w:rsid w:val="000C2AA7"/>
    <w:rsid w:val="000C2F82"/>
    <w:rsid w:val="000C306D"/>
    <w:rsid w:val="000C40B4"/>
    <w:rsid w:val="000C45B3"/>
    <w:rsid w:val="000C4607"/>
    <w:rsid w:val="000C4676"/>
    <w:rsid w:val="000C47CD"/>
    <w:rsid w:val="000C4C7F"/>
    <w:rsid w:val="000C502C"/>
    <w:rsid w:val="000C52BA"/>
    <w:rsid w:val="000C52E6"/>
    <w:rsid w:val="000C6F1E"/>
    <w:rsid w:val="000C73CD"/>
    <w:rsid w:val="000D0049"/>
    <w:rsid w:val="000D01C0"/>
    <w:rsid w:val="000D055E"/>
    <w:rsid w:val="000D0B0E"/>
    <w:rsid w:val="000D147E"/>
    <w:rsid w:val="000D1BCF"/>
    <w:rsid w:val="000D21AE"/>
    <w:rsid w:val="000D2443"/>
    <w:rsid w:val="000D2901"/>
    <w:rsid w:val="000D2C29"/>
    <w:rsid w:val="000D2D35"/>
    <w:rsid w:val="000D39F0"/>
    <w:rsid w:val="000D3F6D"/>
    <w:rsid w:val="000D453A"/>
    <w:rsid w:val="000D4C67"/>
    <w:rsid w:val="000D532C"/>
    <w:rsid w:val="000D5398"/>
    <w:rsid w:val="000D5B95"/>
    <w:rsid w:val="000D6886"/>
    <w:rsid w:val="000D68F1"/>
    <w:rsid w:val="000D6A7B"/>
    <w:rsid w:val="000D6CE5"/>
    <w:rsid w:val="000D6E37"/>
    <w:rsid w:val="000D6F47"/>
    <w:rsid w:val="000E0027"/>
    <w:rsid w:val="000E059A"/>
    <w:rsid w:val="000E08B5"/>
    <w:rsid w:val="000E0C7D"/>
    <w:rsid w:val="000E0E65"/>
    <w:rsid w:val="000E1B53"/>
    <w:rsid w:val="000E1CCD"/>
    <w:rsid w:val="000E2198"/>
    <w:rsid w:val="000E24CF"/>
    <w:rsid w:val="000E36DC"/>
    <w:rsid w:val="000E48B4"/>
    <w:rsid w:val="000E4CC2"/>
    <w:rsid w:val="000E4E9F"/>
    <w:rsid w:val="000E4F76"/>
    <w:rsid w:val="000E52B2"/>
    <w:rsid w:val="000E52C6"/>
    <w:rsid w:val="000E5D6A"/>
    <w:rsid w:val="000E659A"/>
    <w:rsid w:val="000E66E5"/>
    <w:rsid w:val="000E7021"/>
    <w:rsid w:val="000E7432"/>
    <w:rsid w:val="000E7E48"/>
    <w:rsid w:val="000F076B"/>
    <w:rsid w:val="000F088E"/>
    <w:rsid w:val="000F1986"/>
    <w:rsid w:val="000F2257"/>
    <w:rsid w:val="000F2332"/>
    <w:rsid w:val="000F2C8B"/>
    <w:rsid w:val="000F2E01"/>
    <w:rsid w:val="000F3DA3"/>
    <w:rsid w:val="000F4209"/>
    <w:rsid w:val="000F48DD"/>
    <w:rsid w:val="000F49B9"/>
    <w:rsid w:val="000F4F9F"/>
    <w:rsid w:val="000F504A"/>
    <w:rsid w:val="000F50B8"/>
    <w:rsid w:val="000F514E"/>
    <w:rsid w:val="000F5868"/>
    <w:rsid w:val="000F58BE"/>
    <w:rsid w:val="000F5A8E"/>
    <w:rsid w:val="000F6D70"/>
    <w:rsid w:val="000F7663"/>
    <w:rsid w:val="000F7C95"/>
    <w:rsid w:val="00100280"/>
    <w:rsid w:val="00100B08"/>
    <w:rsid w:val="00100E77"/>
    <w:rsid w:val="00102299"/>
    <w:rsid w:val="0010247B"/>
    <w:rsid w:val="001024FE"/>
    <w:rsid w:val="001025ED"/>
    <w:rsid w:val="00102B37"/>
    <w:rsid w:val="00102FA1"/>
    <w:rsid w:val="001036A2"/>
    <w:rsid w:val="001038F4"/>
    <w:rsid w:val="0010475E"/>
    <w:rsid w:val="00104948"/>
    <w:rsid w:val="00104E9F"/>
    <w:rsid w:val="0010630E"/>
    <w:rsid w:val="001066DF"/>
    <w:rsid w:val="001069C4"/>
    <w:rsid w:val="00106DCE"/>
    <w:rsid w:val="00107603"/>
    <w:rsid w:val="00107967"/>
    <w:rsid w:val="0011025E"/>
    <w:rsid w:val="001109F0"/>
    <w:rsid w:val="0011193A"/>
    <w:rsid w:val="00111B0E"/>
    <w:rsid w:val="00112818"/>
    <w:rsid w:val="00112A0C"/>
    <w:rsid w:val="00114AE7"/>
    <w:rsid w:val="00114CC5"/>
    <w:rsid w:val="00115757"/>
    <w:rsid w:val="00115D73"/>
    <w:rsid w:val="00115EC7"/>
    <w:rsid w:val="00115F6A"/>
    <w:rsid w:val="0011625B"/>
    <w:rsid w:val="00116413"/>
    <w:rsid w:val="001169D2"/>
    <w:rsid w:val="00116B4D"/>
    <w:rsid w:val="00116D8E"/>
    <w:rsid w:val="001172BF"/>
    <w:rsid w:val="00117901"/>
    <w:rsid w:val="00117CDE"/>
    <w:rsid w:val="0012053C"/>
    <w:rsid w:val="00121583"/>
    <w:rsid w:val="00121923"/>
    <w:rsid w:val="001230D3"/>
    <w:rsid w:val="0012357B"/>
    <w:rsid w:val="00124AB8"/>
    <w:rsid w:val="00124C19"/>
    <w:rsid w:val="00124CA2"/>
    <w:rsid w:val="001253EC"/>
    <w:rsid w:val="00125BE2"/>
    <w:rsid w:val="00125ED0"/>
    <w:rsid w:val="00125EED"/>
    <w:rsid w:val="00126400"/>
    <w:rsid w:val="00126868"/>
    <w:rsid w:val="00127744"/>
    <w:rsid w:val="001278B8"/>
    <w:rsid w:val="001303C6"/>
    <w:rsid w:val="00130518"/>
    <w:rsid w:val="0013077F"/>
    <w:rsid w:val="00131A2A"/>
    <w:rsid w:val="00131A60"/>
    <w:rsid w:val="00131B55"/>
    <w:rsid w:val="00131BCF"/>
    <w:rsid w:val="00131FE1"/>
    <w:rsid w:val="00132109"/>
    <w:rsid w:val="001328E8"/>
    <w:rsid w:val="00132C9B"/>
    <w:rsid w:val="00133634"/>
    <w:rsid w:val="00133C6C"/>
    <w:rsid w:val="00133FC4"/>
    <w:rsid w:val="0013421F"/>
    <w:rsid w:val="001347AD"/>
    <w:rsid w:val="00134CB8"/>
    <w:rsid w:val="00134D88"/>
    <w:rsid w:val="00134EA1"/>
    <w:rsid w:val="00135A8A"/>
    <w:rsid w:val="001365ED"/>
    <w:rsid w:val="001366C8"/>
    <w:rsid w:val="001368AD"/>
    <w:rsid w:val="00136B58"/>
    <w:rsid w:val="00136B73"/>
    <w:rsid w:val="0013714B"/>
    <w:rsid w:val="001378DC"/>
    <w:rsid w:val="001402C1"/>
    <w:rsid w:val="00140402"/>
    <w:rsid w:val="001408DE"/>
    <w:rsid w:val="00140F1C"/>
    <w:rsid w:val="00141127"/>
    <w:rsid w:val="001415C5"/>
    <w:rsid w:val="001419CC"/>
    <w:rsid w:val="001421B1"/>
    <w:rsid w:val="001436D6"/>
    <w:rsid w:val="00143CE1"/>
    <w:rsid w:val="00143F14"/>
    <w:rsid w:val="001442C5"/>
    <w:rsid w:val="001448BD"/>
    <w:rsid w:val="00144978"/>
    <w:rsid w:val="00145A50"/>
    <w:rsid w:val="00145A64"/>
    <w:rsid w:val="00145BF7"/>
    <w:rsid w:val="001466F9"/>
    <w:rsid w:val="00147474"/>
    <w:rsid w:val="00147EE4"/>
    <w:rsid w:val="001500EC"/>
    <w:rsid w:val="001503D5"/>
    <w:rsid w:val="00150920"/>
    <w:rsid w:val="001518D3"/>
    <w:rsid w:val="00151C81"/>
    <w:rsid w:val="001533B0"/>
    <w:rsid w:val="0015418B"/>
    <w:rsid w:val="00156168"/>
    <w:rsid w:val="0015620F"/>
    <w:rsid w:val="00156B79"/>
    <w:rsid w:val="00157A64"/>
    <w:rsid w:val="00157C4B"/>
    <w:rsid w:val="0016022A"/>
    <w:rsid w:val="001607D8"/>
    <w:rsid w:val="00162618"/>
    <w:rsid w:val="0016269B"/>
    <w:rsid w:val="00163DD1"/>
    <w:rsid w:val="00163E1B"/>
    <w:rsid w:val="00163FC9"/>
    <w:rsid w:val="001646A9"/>
    <w:rsid w:val="00164C68"/>
    <w:rsid w:val="00164E34"/>
    <w:rsid w:val="00167EBD"/>
    <w:rsid w:val="00170305"/>
    <w:rsid w:val="0017050B"/>
    <w:rsid w:val="00170596"/>
    <w:rsid w:val="001706E6"/>
    <w:rsid w:val="001710B4"/>
    <w:rsid w:val="001714B2"/>
    <w:rsid w:val="001727E8"/>
    <w:rsid w:val="00172D8C"/>
    <w:rsid w:val="0017346E"/>
    <w:rsid w:val="00173693"/>
    <w:rsid w:val="001737D8"/>
    <w:rsid w:val="00173EC3"/>
    <w:rsid w:val="00175140"/>
    <w:rsid w:val="00175A65"/>
    <w:rsid w:val="001768C6"/>
    <w:rsid w:val="001771B6"/>
    <w:rsid w:val="0017729A"/>
    <w:rsid w:val="001777E6"/>
    <w:rsid w:val="00177DD9"/>
    <w:rsid w:val="00177EDF"/>
    <w:rsid w:val="001805BB"/>
    <w:rsid w:val="001809E1"/>
    <w:rsid w:val="00180EBF"/>
    <w:rsid w:val="00182240"/>
    <w:rsid w:val="001826E9"/>
    <w:rsid w:val="001829AC"/>
    <w:rsid w:val="00183614"/>
    <w:rsid w:val="00183D9A"/>
    <w:rsid w:val="0018526C"/>
    <w:rsid w:val="001857CE"/>
    <w:rsid w:val="00185BF4"/>
    <w:rsid w:val="00185C51"/>
    <w:rsid w:val="0018619D"/>
    <w:rsid w:val="00186A21"/>
    <w:rsid w:val="00186A5E"/>
    <w:rsid w:val="00186E4D"/>
    <w:rsid w:val="00187D1B"/>
    <w:rsid w:val="001904DB"/>
    <w:rsid w:val="00190707"/>
    <w:rsid w:val="001907E6"/>
    <w:rsid w:val="00191100"/>
    <w:rsid w:val="00191818"/>
    <w:rsid w:val="001918C5"/>
    <w:rsid w:val="00192B33"/>
    <w:rsid w:val="00192C2F"/>
    <w:rsid w:val="00192EA9"/>
    <w:rsid w:val="00193082"/>
    <w:rsid w:val="001930E7"/>
    <w:rsid w:val="0019368F"/>
    <w:rsid w:val="00193D21"/>
    <w:rsid w:val="00193FB7"/>
    <w:rsid w:val="00194257"/>
    <w:rsid w:val="00195046"/>
    <w:rsid w:val="001952E7"/>
    <w:rsid w:val="00195E91"/>
    <w:rsid w:val="001962E0"/>
    <w:rsid w:val="00196836"/>
    <w:rsid w:val="00196941"/>
    <w:rsid w:val="00197710"/>
    <w:rsid w:val="00197B7E"/>
    <w:rsid w:val="00197DF0"/>
    <w:rsid w:val="001A04C7"/>
    <w:rsid w:val="001A0558"/>
    <w:rsid w:val="001A0879"/>
    <w:rsid w:val="001A0B47"/>
    <w:rsid w:val="001A0CA3"/>
    <w:rsid w:val="001A188D"/>
    <w:rsid w:val="001A1FA8"/>
    <w:rsid w:val="001A2F1B"/>
    <w:rsid w:val="001A304C"/>
    <w:rsid w:val="001A34E4"/>
    <w:rsid w:val="001A3744"/>
    <w:rsid w:val="001A3A05"/>
    <w:rsid w:val="001A3FC4"/>
    <w:rsid w:val="001A41D9"/>
    <w:rsid w:val="001A4728"/>
    <w:rsid w:val="001A5091"/>
    <w:rsid w:val="001A5849"/>
    <w:rsid w:val="001A60E5"/>
    <w:rsid w:val="001A664C"/>
    <w:rsid w:val="001A66BB"/>
    <w:rsid w:val="001A6F9C"/>
    <w:rsid w:val="001A7170"/>
    <w:rsid w:val="001A7501"/>
    <w:rsid w:val="001A798C"/>
    <w:rsid w:val="001B008F"/>
    <w:rsid w:val="001B0100"/>
    <w:rsid w:val="001B0340"/>
    <w:rsid w:val="001B060B"/>
    <w:rsid w:val="001B0626"/>
    <w:rsid w:val="001B0AF4"/>
    <w:rsid w:val="001B12BC"/>
    <w:rsid w:val="001B152D"/>
    <w:rsid w:val="001B1FFD"/>
    <w:rsid w:val="001B2CC7"/>
    <w:rsid w:val="001B2ED8"/>
    <w:rsid w:val="001B2F1C"/>
    <w:rsid w:val="001B3046"/>
    <w:rsid w:val="001B317C"/>
    <w:rsid w:val="001B3372"/>
    <w:rsid w:val="001B3A82"/>
    <w:rsid w:val="001B3E26"/>
    <w:rsid w:val="001B4167"/>
    <w:rsid w:val="001B48B0"/>
    <w:rsid w:val="001B5339"/>
    <w:rsid w:val="001B5650"/>
    <w:rsid w:val="001B56AD"/>
    <w:rsid w:val="001B57A3"/>
    <w:rsid w:val="001B5D95"/>
    <w:rsid w:val="001B5EE3"/>
    <w:rsid w:val="001B624A"/>
    <w:rsid w:val="001B6B83"/>
    <w:rsid w:val="001B6C0A"/>
    <w:rsid w:val="001B748F"/>
    <w:rsid w:val="001B78A3"/>
    <w:rsid w:val="001B7C25"/>
    <w:rsid w:val="001C0885"/>
    <w:rsid w:val="001C0A11"/>
    <w:rsid w:val="001C0BA9"/>
    <w:rsid w:val="001C102F"/>
    <w:rsid w:val="001C1429"/>
    <w:rsid w:val="001C14DF"/>
    <w:rsid w:val="001C172E"/>
    <w:rsid w:val="001C279F"/>
    <w:rsid w:val="001C2A14"/>
    <w:rsid w:val="001C3499"/>
    <w:rsid w:val="001C3562"/>
    <w:rsid w:val="001C3ABE"/>
    <w:rsid w:val="001C3BE0"/>
    <w:rsid w:val="001C428E"/>
    <w:rsid w:val="001C43A4"/>
    <w:rsid w:val="001C4788"/>
    <w:rsid w:val="001C501B"/>
    <w:rsid w:val="001C56D3"/>
    <w:rsid w:val="001C5791"/>
    <w:rsid w:val="001C5D94"/>
    <w:rsid w:val="001C5DDD"/>
    <w:rsid w:val="001C655D"/>
    <w:rsid w:val="001C6D92"/>
    <w:rsid w:val="001C7012"/>
    <w:rsid w:val="001D0B7F"/>
    <w:rsid w:val="001D0E15"/>
    <w:rsid w:val="001D1724"/>
    <w:rsid w:val="001D1ED8"/>
    <w:rsid w:val="001D228B"/>
    <w:rsid w:val="001D2481"/>
    <w:rsid w:val="001D28DA"/>
    <w:rsid w:val="001D2A3A"/>
    <w:rsid w:val="001D3654"/>
    <w:rsid w:val="001D3F0C"/>
    <w:rsid w:val="001D3FD2"/>
    <w:rsid w:val="001D41F4"/>
    <w:rsid w:val="001D45BA"/>
    <w:rsid w:val="001D4ED4"/>
    <w:rsid w:val="001D560B"/>
    <w:rsid w:val="001D5AB0"/>
    <w:rsid w:val="001D5B16"/>
    <w:rsid w:val="001D5D7E"/>
    <w:rsid w:val="001D7342"/>
    <w:rsid w:val="001D75D3"/>
    <w:rsid w:val="001E006B"/>
    <w:rsid w:val="001E0ACB"/>
    <w:rsid w:val="001E234A"/>
    <w:rsid w:val="001E290A"/>
    <w:rsid w:val="001E43E8"/>
    <w:rsid w:val="001E4A16"/>
    <w:rsid w:val="001E4D1B"/>
    <w:rsid w:val="001E4FC1"/>
    <w:rsid w:val="001E64C4"/>
    <w:rsid w:val="001E6760"/>
    <w:rsid w:val="001E757A"/>
    <w:rsid w:val="001E7BBF"/>
    <w:rsid w:val="001E7CDE"/>
    <w:rsid w:val="001F11FC"/>
    <w:rsid w:val="001F1524"/>
    <w:rsid w:val="001F1D46"/>
    <w:rsid w:val="001F1E3D"/>
    <w:rsid w:val="001F2827"/>
    <w:rsid w:val="001F2EEE"/>
    <w:rsid w:val="001F2FD0"/>
    <w:rsid w:val="001F49CE"/>
    <w:rsid w:val="001F4A2B"/>
    <w:rsid w:val="001F4A92"/>
    <w:rsid w:val="001F512D"/>
    <w:rsid w:val="001F571F"/>
    <w:rsid w:val="001F62FD"/>
    <w:rsid w:val="001F64F0"/>
    <w:rsid w:val="001F6BF3"/>
    <w:rsid w:val="001F6CC6"/>
    <w:rsid w:val="001F7356"/>
    <w:rsid w:val="001F7414"/>
    <w:rsid w:val="001F7753"/>
    <w:rsid w:val="001F7C5B"/>
    <w:rsid w:val="001F7DC1"/>
    <w:rsid w:val="00200202"/>
    <w:rsid w:val="002005D6"/>
    <w:rsid w:val="002008BB"/>
    <w:rsid w:val="0020098D"/>
    <w:rsid w:val="00200EB0"/>
    <w:rsid w:val="00200F59"/>
    <w:rsid w:val="00201464"/>
    <w:rsid w:val="00201564"/>
    <w:rsid w:val="00201851"/>
    <w:rsid w:val="00201AEA"/>
    <w:rsid w:val="0020251C"/>
    <w:rsid w:val="00203393"/>
    <w:rsid w:val="00203667"/>
    <w:rsid w:val="002036DE"/>
    <w:rsid w:val="00203973"/>
    <w:rsid w:val="00204464"/>
    <w:rsid w:val="00204890"/>
    <w:rsid w:val="00206437"/>
    <w:rsid w:val="00206744"/>
    <w:rsid w:val="00206C62"/>
    <w:rsid w:val="00207799"/>
    <w:rsid w:val="00207DAD"/>
    <w:rsid w:val="00207E7D"/>
    <w:rsid w:val="002102A4"/>
    <w:rsid w:val="002111CB"/>
    <w:rsid w:val="002115BF"/>
    <w:rsid w:val="0021176D"/>
    <w:rsid w:val="0021179D"/>
    <w:rsid w:val="00211E51"/>
    <w:rsid w:val="00212079"/>
    <w:rsid w:val="00213918"/>
    <w:rsid w:val="00213BBE"/>
    <w:rsid w:val="00213EDB"/>
    <w:rsid w:val="0021411E"/>
    <w:rsid w:val="00214549"/>
    <w:rsid w:val="00214753"/>
    <w:rsid w:val="00214B93"/>
    <w:rsid w:val="002151F1"/>
    <w:rsid w:val="0021592E"/>
    <w:rsid w:val="0021596A"/>
    <w:rsid w:val="00215B44"/>
    <w:rsid w:val="00216A06"/>
    <w:rsid w:val="002170CA"/>
    <w:rsid w:val="002172D4"/>
    <w:rsid w:val="00217978"/>
    <w:rsid w:val="00217ADB"/>
    <w:rsid w:val="00217DC8"/>
    <w:rsid w:val="00217EB8"/>
    <w:rsid w:val="00217F43"/>
    <w:rsid w:val="00217F65"/>
    <w:rsid w:val="002203A1"/>
    <w:rsid w:val="00220CB8"/>
    <w:rsid w:val="0022165A"/>
    <w:rsid w:val="002216FE"/>
    <w:rsid w:val="00221D19"/>
    <w:rsid w:val="00222171"/>
    <w:rsid w:val="00222A18"/>
    <w:rsid w:val="00222CF7"/>
    <w:rsid w:val="00222D3F"/>
    <w:rsid w:val="00223297"/>
    <w:rsid w:val="002233E3"/>
    <w:rsid w:val="00223628"/>
    <w:rsid w:val="002238C3"/>
    <w:rsid w:val="002240FC"/>
    <w:rsid w:val="002242BB"/>
    <w:rsid w:val="0022453E"/>
    <w:rsid w:val="0022478C"/>
    <w:rsid w:val="00225013"/>
    <w:rsid w:val="00225598"/>
    <w:rsid w:val="0022681B"/>
    <w:rsid w:val="00226AEA"/>
    <w:rsid w:val="002278A3"/>
    <w:rsid w:val="0022790E"/>
    <w:rsid w:val="00227B05"/>
    <w:rsid w:val="00227C6B"/>
    <w:rsid w:val="00227EBA"/>
    <w:rsid w:val="00230831"/>
    <w:rsid w:val="00230832"/>
    <w:rsid w:val="0023090A"/>
    <w:rsid w:val="002310B8"/>
    <w:rsid w:val="002312CD"/>
    <w:rsid w:val="002315C7"/>
    <w:rsid w:val="00231617"/>
    <w:rsid w:val="002318FF"/>
    <w:rsid w:val="00231F7E"/>
    <w:rsid w:val="0023267B"/>
    <w:rsid w:val="00232F61"/>
    <w:rsid w:val="0023351A"/>
    <w:rsid w:val="00233F16"/>
    <w:rsid w:val="00234504"/>
    <w:rsid w:val="00234B2E"/>
    <w:rsid w:val="00234CE2"/>
    <w:rsid w:val="0023501F"/>
    <w:rsid w:val="002359A0"/>
    <w:rsid w:val="00235E90"/>
    <w:rsid w:val="00235FF4"/>
    <w:rsid w:val="00236376"/>
    <w:rsid w:val="00237481"/>
    <w:rsid w:val="002377B4"/>
    <w:rsid w:val="002378D1"/>
    <w:rsid w:val="0023791A"/>
    <w:rsid w:val="0023794B"/>
    <w:rsid w:val="00237DFB"/>
    <w:rsid w:val="00237FB9"/>
    <w:rsid w:val="002400AE"/>
    <w:rsid w:val="00240770"/>
    <w:rsid w:val="00240A13"/>
    <w:rsid w:val="00240F69"/>
    <w:rsid w:val="0024113D"/>
    <w:rsid w:val="0024215B"/>
    <w:rsid w:val="00242546"/>
    <w:rsid w:val="002425C9"/>
    <w:rsid w:val="00242773"/>
    <w:rsid w:val="00243123"/>
    <w:rsid w:val="0024371F"/>
    <w:rsid w:val="00244A90"/>
    <w:rsid w:val="00244BD2"/>
    <w:rsid w:val="00245233"/>
    <w:rsid w:val="002453E4"/>
    <w:rsid w:val="00245B07"/>
    <w:rsid w:val="00245E9E"/>
    <w:rsid w:val="00245FA2"/>
    <w:rsid w:val="00246329"/>
    <w:rsid w:val="002466DD"/>
    <w:rsid w:val="0024727C"/>
    <w:rsid w:val="002500FB"/>
    <w:rsid w:val="00250360"/>
    <w:rsid w:val="00250780"/>
    <w:rsid w:val="00250AF6"/>
    <w:rsid w:val="00251D82"/>
    <w:rsid w:val="002523BC"/>
    <w:rsid w:val="00252628"/>
    <w:rsid w:val="00252695"/>
    <w:rsid w:val="002539B3"/>
    <w:rsid w:val="00253C33"/>
    <w:rsid w:val="00254BDE"/>
    <w:rsid w:val="00254DAA"/>
    <w:rsid w:val="00254F7C"/>
    <w:rsid w:val="0025507A"/>
    <w:rsid w:val="0025553B"/>
    <w:rsid w:val="00255C02"/>
    <w:rsid w:val="00255CCD"/>
    <w:rsid w:val="00256080"/>
    <w:rsid w:val="00256345"/>
    <w:rsid w:val="002564B7"/>
    <w:rsid w:val="002573C3"/>
    <w:rsid w:val="002576D7"/>
    <w:rsid w:val="00257884"/>
    <w:rsid w:val="002600C1"/>
    <w:rsid w:val="002602EE"/>
    <w:rsid w:val="002603ED"/>
    <w:rsid w:val="00260673"/>
    <w:rsid w:val="00260B74"/>
    <w:rsid w:val="002618E1"/>
    <w:rsid w:val="00261C52"/>
    <w:rsid w:val="00263A38"/>
    <w:rsid w:val="00263F47"/>
    <w:rsid w:val="00263F80"/>
    <w:rsid w:val="00264313"/>
    <w:rsid w:val="0026486D"/>
    <w:rsid w:val="00264D26"/>
    <w:rsid w:val="00265187"/>
    <w:rsid w:val="00266628"/>
    <w:rsid w:val="00266BB2"/>
    <w:rsid w:val="00267182"/>
    <w:rsid w:val="00267349"/>
    <w:rsid w:val="00270413"/>
    <w:rsid w:val="002705C0"/>
    <w:rsid w:val="002706AE"/>
    <w:rsid w:val="00270794"/>
    <w:rsid w:val="00270BA7"/>
    <w:rsid w:val="002723D7"/>
    <w:rsid w:val="00272FC7"/>
    <w:rsid w:val="002732FC"/>
    <w:rsid w:val="002738F0"/>
    <w:rsid w:val="00273CE1"/>
    <w:rsid w:val="0027403E"/>
    <w:rsid w:val="00274966"/>
    <w:rsid w:val="002749FF"/>
    <w:rsid w:val="00274BDA"/>
    <w:rsid w:val="00275374"/>
    <w:rsid w:val="00275587"/>
    <w:rsid w:val="00275763"/>
    <w:rsid w:val="00275935"/>
    <w:rsid w:val="00275ADD"/>
    <w:rsid w:val="00275E25"/>
    <w:rsid w:val="002774EA"/>
    <w:rsid w:val="00277D33"/>
    <w:rsid w:val="00277E47"/>
    <w:rsid w:val="0028037C"/>
    <w:rsid w:val="00280381"/>
    <w:rsid w:val="00280675"/>
    <w:rsid w:val="00280B2B"/>
    <w:rsid w:val="00281E93"/>
    <w:rsid w:val="002821E4"/>
    <w:rsid w:val="002828A6"/>
    <w:rsid w:val="00282BEF"/>
    <w:rsid w:val="00282C33"/>
    <w:rsid w:val="00282FA6"/>
    <w:rsid w:val="00283FFB"/>
    <w:rsid w:val="002849D3"/>
    <w:rsid w:val="00284BA1"/>
    <w:rsid w:val="00284DE9"/>
    <w:rsid w:val="0028506C"/>
    <w:rsid w:val="0028510B"/>
    <w:rsid w:val="0028535D"/>
    <w:rsid w:val="00285724"/>
    <w:rsid w:val="002876D7"/>
    <w:rsid w:val="0028773F"/>
    <w:rsid w:val="00287AEA"/>
    <w:rsid w:val="00287C1A"/>
    <w:rsid w:val="00290227"/>
    <w:rsid w:val="00290C1C"/>
    <w:rsid w:val="002915C2"/>
    <w:rsid w:val="00291CB2"/>
    <w:rsid w:val="0029201E"/>
    <w:rsid w:val="00292A13"/>
    <w:rsid w:val="002933BB"/>
    <w:rsid w:val="00293E20"/>
    <w:rsid w:val="0029467C"/>
    <w:rsid w:val="0029469F"/>
    <w:rsid w:val="002952C6"/>
    <w:rsid w:val="002965BF"/>
    <w:rsid w:val="00296890"/>
    <w:rsid w:val="00296F8D"/>
    <w:rsid w:val="00297D00"/>
    <w:rsid w:val="00297EDF"/>
    <w:rsid w:val="00297F9A"/>
    <w:rsid w:val="002A07AE"/>
    <w:rsid w:val="002A0B8B"/>
    <w:rsid w:val="002A0C86"/>
    <w:rsid w:val="002A0E44"/>
    <w:rsid w:val="002A2AA2"/>
    <w:rsid w:val="002A2C60"/>
    <w:rsid w:val="002A381F"/>
    <w:rsid w:val="002A4CE8"/>
    <w:rsid w:val="002A4F1A"/>
    <w:rsid w:val="002A5060"/>
    <w:rsid w:val="002A55D0"/>
    <w:rsid w:val="002A55EC"/>
    <w:rsid w:val="002A582F"/>
    <w:rsid w:val="002A61CD"/>
    <w:rsid w:val="002A6DE6"/>
    <w:rsid w:val="002A72FA"/>
    <w:rsid w:val="002A7E76"/>
    <w:rsid w:val="002B0213"/>
    <w:rsid w:val="002B03AA"/>
    <w:rsid w:val="002B0A02"/>
    <w:rsid w:val="002B1084"/>
    <w:rsid w:val="002B11AB"/>
    <w:rsid w:val="002B1413"/>
    <w:rsid w:val="002B1960"/>
    <w:rsid w:val="002B1AA8"/>
    <w:rsid w:val="002B1AFE"/>
    <w:rsid w:val="002B1BF2"/>
    <w:rsid w:val="002B1C38"/>
    <w:rsid w:val="002B2EA3"/>
    <w:rsid w:val="002B2F37"/>
    <w:rsid w:val="002B3431"/>
    <w:rsid w:val="002B3FF3"/>
    <w:rsid w:val="002B407E"/>
    <w:rsid w:val="002B4FF1"/>
    <w:rsid w:val="002B51A3"/>
    <w:rsid w:val="002B632F"/>
    <w:rsid w:val="002B633D"/>
    <w:rsid w:val="002B6C12"/>
    <w:rsid w:val="002B70AF"/>
    <w:rsid w:val="002C06DB"/>
    <w:rsid w:val="002C0BC6"/>
    <w:rsid w:val="002C0FC2"/>
    <w:rsid w:val="002C110D"/>
    <w:rsid w:val="002C12DF"/>
    <w:rsid w:val="002C1A82"/>
    <w:rsid w:val="002C1C42"/>
    <w:rsid w:val="002C1C8C"/>
    <w:rsid w:val="002C1F44"/>
    <w:rsid w:val="002C225A"/>
    <w:rsid w:val="002C29A0"/>
    <w:rsid w:val="002C2ADC"/>
    <w:rsid w:val="002C2B90"/>
    <w:rsid w:val="002C2CA8"/>
    <w:rsid w:val="002C2F80"/>
    <w:rsid w:val="002C3374"/>
    <w:rsid w:val="002C3493"/>
    <w:rsid w:val="002C34A3"/>
    <w:rsid w:val="002C3544"/>
    <w:rsid w:val="002C3794"/>
    <w:rsid w:val="002C3C4E"/>
    <w:rsid w:val="002C4599"/>
    <w:rsid w:val="002C4D34"/>
    <w:rsid w:val="002C4FB2"/>
    <w:rsid w:val="002C61F1"/>
    <w:rsid w:val="002C63C1"/>
    <w:rsid w:val="002C6A78"/>
    <w:rsid w:val="002C7208"/>
    <w:rsid w:val="002C7E2C"/>
    <w:rsid w:val="002D129C"/>
    <w:rsid w:val="002D2336"/>
    <w:rsid w:val="002D2382"/>
    <w:rsid w:val="002D2765"/>
    <w:rsid w:val="002D2CB4"/>
    <w:rsid w:val="002D2EE8"/>
    <w:rsid w:val="002D30E0"/>
    <w:rsid w:val="002D3363"/>
    <w:rsid w:val="002D3D73"/>
    <w:rsid w:val="002D415C"/>
    <w:rsid w:val="002D4562"/>
    <w:rsid w:val="002D4855"/>
    <w:rsid w:val="002D4CA4"/>
    <w:rsid w:val="002D5EFF"/>
    <w:rsid w:val="002D7BFB"/>
    <w:rsid w:val="002D7E7E"/>
    <w:rsid w:val="002E02ED"/>
    <w:rsid w:val="002E04C9"/>
    <w:rsid w:val="002E0A94"/>
    <w:rsid w:val="002E0D8F"/>
    <w:rsid w:val="002E12ED"/>
    <w:rsid w:val="002E1303"/>
    <w:rsid w:val="002E14E4"/>
    <w:rsid w:val="002E1A73"/>
    <w:rsid w:val="002E23F2"/>
    <w:rsid w:val="002E28C8"/>
    <w:rsid w:val="002E2E1C"/>
    <w:rsid w:val="002E2EA5"/>
    <w:rsid w:val="002E3961"/>
    <w:rsid w:val="002E4870"/>
    <w:rsid w:val="002E5112"/>
    <w:rsid w:val="002E5426"/>
    <w:rsid w:val="002E6144"/>
    <w:rsid w:val="002E675C"/>
    <w:rsid w:val="002E67BC"/>
    <w:rsid w:val="002E685E"/>
    <w:rsid w:val="002E696C"/>
    <w:rsid w:val="002E6D37"/>
    <w:rsid w:val="002E7A56"/>
    <w:rsid w:val="002E7CFE"/>
    <w:rsid w:val="002E7DCF"/>
    <w:rsid w:val="002E7DF6"/>
    <w:rsid w:val="002E7FF0"/>
    <w:rsid w:val="002F065D"/>
    <w:rsid w:val="002F122A"/>
    <w:rsid w:val="002F15BC"/>
    <w:rsid w:val="002F1A78"/>
    <w:rsid w:val="002F1F38"/>
    <w:rsid w:val="002F200C"/>
    <w:rsid w:val="002F240E"/>
    <w:rsid w:val="002F34E1"/>
    <w:rsid w:val="002F3514"/>
    <w:rsid w:val="002F3A32"/>
    <w:rsid w:val="002F3F30"/>
    <w:rsid w:val="002F44BE"/>
    <w:rsid w:val="002F4D05"/>
    <w:rsid w:val="002F566F"/>
    <w:rsid w:val="002F5A92"/>
    <w:rsid w:val="002F663F"/>
    <w:rsid w:val="002F6C53"/>
    <w:rsid w:val="002F735A"/>
    <w:rsid w:val="002F7618"/>
    <w:rsid w:val="002F766E"/>
    <w:rsid w:val="002F768B"/>
    <w:rsid w:val="0030007E"/>
    <w:rsid w:val="00300843"/>
    <w:rsid w:val="0030093F"/>
    <w:rsid w:val="00300B3B"/>
    <w:rsid w:val="00300B91"/>
    <w:rsid w:val="00300D5A"/>
    <w:rsid w:val="003013B5"/>
    <w:rsid w:val="00301A71"/>
    <w:rsid w:val="00301DEB"/>
    <w:rsid w:val="00301FFA"/>
    <w:rsid w:val="00303AAD"/>
    <w:rsid w:val="00303C6A"/>
    <w:rsid w:val="003040F1"/>
    <w:rsid w:val="00304CBD"/>
    <w:rsid w:val="00304EE9"/>
    <w:rsid w:val="00305035"/>
    <w:rsid w:val="0030590C"/>
    <w:rsid w:val="00305BDF"/>
    <w:rsid w:val="00305C18"/>
    <w:rsid w:val="00305C4F"/>
    <w:rsid w:val="00306232"/>
    <w:rsid w:val="00306F68"/>
    <w:rsid w:val="00306FEE"/>
    <w:rsid w:val="0030750C"/>
    <w:rsid w:val="00310829"/>
    <w:rsid w:val="00310E00"/>
    <w:rsid w:val="003117CA"/>
    <w:rsid w:val="003123CA"/>
    <w:rsid w:val="00312962"/>
    <w:rsid w:val="00312BB4"/>
    <w:rsid w:val="00314558"/>
    <w:rsid w:val="00314783"/>
    <w:rsid w:val="00314FC9"/>
    <w:rsid w:val="00316174"/>
    <w:rsid w:val="0031739E"/>
    <w:rsid w:val="00317C57"/>
    <w:rsid w:val="00320111"/>
    <w:rsid w:val="00320627"/>
    <w:rsid w:val="00321442"/>
    <w:rsid w:val="003224B2"/>
    <w:rsid w:val="00323D72"/>
    <w:rsid w:val="00323DFC"/>
    <w:rsid w:val="0032495C"/>
    <w:rsid w:val="00325277"/>
    <w:rsid w:val="00325623"/>
    <w:rsid w:val="00325887"/>
    <w:rsid w:val="00325B96"/>
    <w:rsid w:val="00325DCA"/>
    <w:rsid w:val="00325FE7"/>
    <w:rsid w:val="0032621F"/>
    <w:rsid w:val="003263C7"/>
    <w:rsid w:val="00326915"/>
    <w:rsid w:val="00326ADB"/>
    <w:rsid w:val="00326CDA"/>
    <w:rsid w:val="00326D10"/>
    <w:rsid w:val="003273A1"/>
    <w:rsid w:val="0032742B"/>
    <w:rsid w:val="003276EB"/>
    <w:rsid w:val="00331348"/>
    <w:rsid w:val="003314E0"/>
    <w:rsid w:val="0033199C"/>
    <w:rsid w:val="00331BC5"/>
    <w:rsid w:val="003320D2"/>
    <w:rsid w:val="00332DF8"/>
    <w:rsid w:val="003338C7"/>
    <w:rsid w:val="00333FCF"/>
    <w:rsid w:val="00335063"/>
    <w:rsid w:val="00335D3A"/>
    <w:rsid w:val="003379EC"/>
    <w:rsid w:val="00337A94"/>
    <w:rsid w:val="00337B7C"/>
    <w:rsid w:val="00337FF1"/>
    <w:rsid w:val="0034003A"/>
    <w:rsid w:val="0034230C"/>
    <w:rsid w:val="003425B2"/>
    <w:rsid w:val="003426B8"/>
    <w:rsid w:val="00342F4F"/>
    <w:rsid w:val="00344035"/>
    <w:rsid w:val="0034416D"/>
    <w:rsid w:val="0034477F"/>
    <w:rsid w:val="00344A55"/>
    <w:rsid w:val="00345202"/>
    <w:rsid w:val="0034522D"/>
    <w:rsid w:val="003469E2"/>
    <w:rsid w:val="00346DA9"/>
    <w:rsid w:val="003470B9"/>
    <w:rsid w:val="003476B6"/>
    <w:rsid w:val="00347ABB"/>
    <w:rsid w:val="00350DAA"/>
    <w:rsid w:val="00351337"/>
    <w:rsid w:val="003513D3"/>
    <w:rsid w:val="00351D80"/>
    <w:rsid w:val="0035298E"/>
    <w:rsid w:val="00352E5D"/>
    <w:rsid w:val="00353334"/>
    <w:rsid w:val="00353897"/>
    <w:rsid w:val="00354921"/>
    <w:rsid w:val="00354B1D"/>
    <w:rsid w:val="00354FB2"/>
    <w:rsid w:val="00356023"/>
    <w:rsid w:val="00356B62"/>
    <w:rsid w:val="003579C6"/>
    <w:rsid w:val="00360108"/>
    <w:rsid w:val="003602B1"/>
    <w:rsid w:val="003602D3"/>
    <w:rsid w:val="00360366"/>
    <w:rsid w:val="003612AA"/>
    <w:rsid w:val="00361370"/>
    <w:rsid w:val="00361E74"/>
    <w:rsid w:val="003622D2"/>
    <w:rsid w:val="003625CA"/>
    <w:rsid w:val="00362A8D"/>
    <w:rsid w:val="00362D1A"/>
    <w:rsid w:val="00362E3B"/>
    <w:rsid w:val="00363285"/>
    <w:rsid w:val="0036346B"/>
    <w:rsid w:val="00363541"/>
    <w:rsid w:val="003635BF"/>
    <w:rsid w:val="00363ABB"/>
    <w:rsid w:val="00363FAD"/>
    <w:rsid w:val="003646E5"/>
    <w:rsid w:val="00364745"/>
    <w:rsid w:val="003647B0"/>
    <w:rsid w:val="00364C25"/>
    <w:rsid w:val="00364D1D"/>
    <w:rsid w:val="003655E7"/>
    <w:rsid w:val="00365BB2"/>
    <w:rsid w:val="00365D2C"/>
    <w:rsid w:val="00366FC0"/>
    <w:rsid w:val="003679F8"/>
    <w:rsid w:val="00367BE7"/>
    <w:rsid w:val="00367F64"/>
    <w:rsid w:val="00370B17"/>
    <w:rsid w:val="00371AA6"/>
    <w:rsid w:val="003723D7"/>
    <w:rsid w:val="0037246C"/>
    <w:rsid w:val="00372980"/>
    <w:rsid w:val="00372CCC"/>
    <w:rsid w:val="003744B9"/>
    <w:rsid w:val="003744DD"/>
    <w:rsid w:val="003747AC"/>
    <w:rsid w:val="0037482E"/>
    <w:rsid w:val="00374CBC"/>
    <w:rsid w:val="0037514A"/>
    <w:rsid w:val="003757A3"/>
    <w:rsid w:val="003762F0"/>
    <w:rsid w:val="0037634B"/>
    <w:rsid w:val="00376B94"/>
    <w:rsid w:val="00376C24"/>
    <w:rsid w:val="00376D8E"/>
    <w:rsid w:val="00376EDE"/>
    <w:rsid w:val="0037758E"/>
    <w:rsid w:val="0037765F"/>
    <w:rsid w:val="00377C77"/>
    <w:rsid w:val="00377D43"/>
    <w:rsid w:val="00377FBC"/>
    <w:rsid w:val="00380258"/>
    <w:rsid w:val="00381529"/>
    <w:rsid w:val="0038166D"/>
    <w:rsid w:val="00381795"/>
    <w:rsid w:val="003823AC"/>
    <w:rsid w:val="003824EB"/>
    <w:rsid w:val="0038285C"/>
    <w:rsid w:val="00382E35"/>
    <w:rsid w:val="003834AD"/>
    <w:rsid w:val="0038383C"/>
    <w:rsid w:val="0038394B"/>
    <w:rsid w:val="00384286"/>
    <w:rsid w:val="0038438B"/>
    <w:rsid w:val="00384FE8"/>
    <w:rsid w:val="003854E4"/>
    <w:rsid w:val="00386B59"/>
    <w:rsid w:val="0038752B"/>
    <w:rsid w:val="00387816"/>
    <w:rsid w:val="0038784E"/>
    <w:rsid w:val="00387D5D"/>
    <w:rsid w:val="003904FB"/>
    <w:rsid w:val="003912EB"/>
    <w:rsid w:val="003918E0"/>
    <w:rsid w:val="003919CB"/>
    <w:rsid w:val="00391D64"/>
    <w:rsid w:val="003922EF"/>
    <w:rsid w:val="003922FF"/>
    <w:rsid w:val="00393061"/>
    <w:rsid w:val="00393474"/>
    <w:rsid w:val="003945CD"/>
    <w:rsid w:val="003946BD"/>
    <w:rsid w:val="003951B8"/>
    <w:rsid w:val="00395D78"/>
    <w:rsid w:val="00396014"/>
    <w:rsid w:val="0039648B"/>
    <w:rsid w:val="003969F0"/>
    <w:rsid w:val="00396AC0"/>
    <w:rsid w:val="00397666"/>
    <w:rsid w:val="003A0EF8"/>
    <w:rsid w:val="003A145F"/>
    <w:rsid w:val="003A1B82"/>
    <w:rsid w:val="003A1F70"/>
    <w:rsid w:val="003A251C"/>
    <w:rsid w:val="003A26FA"/>
    <w:rsid w:val="003A27AD"/>
    <w:rsid w:val="003A2933"/>
    <w:rsid w:val="003A2994"/>
    <w:rsid w:val="003A3016"/>
    <w:rsid w:val="003A304B"/>
    <w:rsid w:val="003A30F7"/>
    <w:rsid w:val="003A3AB8"/>
    <w:rsid w:val="003A3AE6"/>
    <w:rsid w:val="003A3CCF"/>
    <w:rsid w:val="003A4266"/>
    <w:rsid w:val="003A45CF"/>
    <w:rsid w:val="003A4E6B"/>
    <w:rsid w:val="003A4F9F"/>
    <w:rsid w:val="003A56EA"/>
    <w:rsid w:val="003A5A30"/>
    <w:rsid w:val="003A619D"/>
    <w:rsid w:val="003A748F"/>
    <w:rsid w:val="003A75D0"/>
    <w:rsid w:val="003A7CDC"/>
    <w:rsid w:val="003B028E"/>
    <w:rsid w:val="003B07F7"/>
    <w:rsid w:val="003B0E1E"/>
    <w:rsid w:val="003B2A0C"/>
    <w:rsid w:val="003B351F"/>
    <w:rsid w:val="003B406B"/>
    <w:rsid w:val="003B4089"/>
    <w:rsid w:val="003B489C"/>
    <w:rsid w:val="003B4972"/>
    <w:rsid w:val="003B49C4"/>
    <w:rsid w:val="003B520A"/>
    <w:rsid w:val="003B5BC5"/>
    <w:rsid w:val="003B6016"/>
    <w:rsid w:val="003B6A6A"/>
    <w:rsid w:val="003B7390"/>
    <w:rsid w:val="003B7724"/>
    <w:rsid w:val="003C0149"/>
    <w:rsid w:val="003C095D"/>
    <w:rsid w:val="003C0E07"/>
    <w:rsid w:val="003C2572"/>
    <w:rsid w:val="003C2B4F"/>
    <w:rsid w:val="003C2C17"/>
    <w:rsid w:val="003C40A4"/>
    <w:rsid w:val="003C5AEE"/>
    <w:rsid w:val="003C5DDD"/>
    <w:rsid w:val="003C6056"/>
    <w:rsid w:val="003C6BF2"/>
    <w:rsid w:val="003C6FD9"/>
    <w:rsid w:val="003C7585"/>
    <w:rsid w:val="003C771F"/>
    <w:rsid w:val="003C7D01"/>
    <w:rsid w:val="003C7D9B"/>
    <w:rsid w:val="003D02E5"/>
    <w:rsid w:val="003D0F51"/>
    <w:rsid w:val="003D1429"/>
    <w:rsid w:val="003D1726"/>
    <w:rsid w:val="003D19AE"/>
    <w:rsid w:val="003D258F"/>
    <w:rsid w:val="003D26A0"/>
    <w:rsid w:val="003D29B3"/>
    <w:rsid w:val="003D2CCC"/>
    <w:rsid w:val="003D301B"/>
    <w:rsid w:val="003D32B5"/>
    <w:rsid w:val="003D3A49"/>
    <w:rsid w:val="003D3E9C"/>
    <w:rsid w:val="003D3EF7"/>
    <w:rsid w:val="003D4F92"/>
    <w:rsid w:val="003D52E3"/>
    <w:rsid w:val="003E008A"/>
    <w:rsid w:val="003E095E"/>
    <w:rsid w:val="003E1110"/>
    <w:rsid w:val="003E14C5"/>
    <w:rsid w:val="003E187E"/>
    <w:rsid w:val="003E2742"/>
    <w:rsid w:val="003E2AE4"/>
    <w:rsid w:val="003E3641"/>
    <w:rsid w:val="003E3A47"/>
    <w:rsid w:val="003E43DC"/>
    <w:rsid w:val="003E461C"/>
    <w:rsid w:val="003E4BB8"/>
    <w:rsid w:val="003E5ADD"/>
    <w:rsid w:val="003E6542"/>
    <w:rsid w:val="003E6AED"/>
    <w:rsid w:val="003E6DEB"/>
    <w:rsid w:val="003E712E"/>
    <w:rsid w:val="003E7499"/>
    <w:rsid w:val="003E75E9"/>
    <w:rsid w:val="003E7E97"/>
    <w:rsid w:val="003F0369"/>
    <w:rsid w:val="003F0CF7"/>
    <w:rsid w:val="003F1B04"/>
    <w:rsid w:val="003F1F9A"/>
    <w:rsid w:val="003F1FD7"/>
    <w:rsid w:val="003F2649"/>
    <w:rsid w:val="003F284A"/>
    <w:rsid w:val="003F36BD"/>
    <w:rsid w:val="003F3968"/>
    <w:rsid w:val="003F3D81"/>
    <w:rsid w:val="003F4125"/>
    <w:rsid w:val="003F43AF"/>
    <w:rsid w:val="003F4AAC"/>
    <w:rsid w:val="003F4B0C"/>
    <w:rsid w:val="003F4B9A"/>
    <w:rsid w:val="003F5279"/>
    <w:rsid w:val="003F56AD"/>
    <w:rsid w:val="003F56C2"/>
    <w:rsid w:val="003F576A"/>
    <w:rsid w:val="003F58DB"/>
    <w:rsid w:val="003F6199"/>
    <w:rsid w:val="003F697C"/>
    <w:rsid w:val="003F7FCC"/>
    <w:rsid w:val="004008C0"/>
    <w:rsid w:val="00400DCD"/>
    <w:rsid w:val="00401249"/>
    <w:rsid w:val="004016FC"/>
    <w:rsid w:val="00402807"/>
    <w:rsid w:val="004029A9"/>
    <w:rsid w:val="00402AD1"/>
    <w:rsid w:val="00404320"/>
    <w:rsid w:val="00404E45"/>
    <w:rsid w:val="00404F83"/>
    <w:rsid w:val="004053C1"/>
    <w:rsid w:val="004066D8"/>
    <w:rsid w:val="00406F3F"/>
    <w:rsid w:val="00407A56"/>
    <w:rsid w:val="00407DD7"/>
    <w:rsid w:val="00407FA3"/>
    <w:rsid w:val="00410036"/>
    <w:rsid w:val="00410224"/>
    <w:rsid w:val="004107CD"/>
    <w:rsid w:val="0041090C"/>
    <w:rsid w:val="00411028"/>
    <w:rsid w:val="00411222"/>
    <w:rsid w:val="004119C9"/>
    <w:rsid w:val="00411EFF"/>
    <w:rsid w:val="0041202F"/>
    <w:rsid w:val="004124E7"/>
    <w:rsid w:val="004128A5"/>
    <w:rsid w:val="00413114"/>
    <w:rsid w:val="00413AF0"/>
    <w:rsid w:val="004148DB"/>
    <w:rsid w:val="004153E6"/>
    <w:rsid w:val="00415A5C"/>
    <w:rsid w:val="00415BB9"/>
    <w:rsid w:val="00416A23"/>
    <w:rsid w:val="00416FD6"/>
    <w:rsid w:val="0041700F"/>
    <w:rsid w:val="00417051"/>
    <w:rsid w:val="0041742D"/>
    <w:rsid w:val="00417B69"/>
    <w:rsid w:val="00417DDF"/>
    <w:rsid w:val="004207A1"/>
    <w:rsid w:val="004208E7"/>
    <w:rsid w:val="00421456"/>
    <w:rsid w:val="00421B08"/>
    <w:rsid w:val="00422541"/>
    <w:rsid w:val="00422EE7"/>
    <w:rsid w:val="00423438"/>
    <w:rsid w:val="0042367C"/>
    <w:rsid w:val="00423C04"/>
    <w:rsid w:val="004241DD"/>
    <w:rsid w:val="00424DBF"/>
    <w:rsid w:val="004256F6"/>
    <w:rsid w:val="00425E07"/>
    <w:rsid w:val="00426397"/>
    <w:rsid w:val="0042653D"/>
    <w:rsid w:val="004303E4"/>
    <w:rsid w:val="00430536"/>
    <w:rsid w:val="0043078C"/>
    <w:rsid w:val="00430DFD"/>
    <w:rsid w:val="00430E07"/>
    <w:rsid w:val="00430E91"/>
    <w:rsid w:val="00430FCC"/>
    <w:rsid w:val="004311EF"/>
    <w:rsid w:val="00431670"/>
    <w:rsid w:val="0043204E"/>
    <w:rsid w:val="004324AC"/>
    <w:rsid w:val="00432703"/>
    <w:rsid w:val="00432D53"/>
    <w:rsid w:val="0043489A"/>
    <w:rsid w:val="00434F3A"/>
    <w:rsid w:val="004351CF"/>
    <w:rsid w:val="0043549B"/>
    <w:rsid w:val="00435791"/>
    <w:rsid w:val="00435C25"/>
    <w:rsid w:val="00435C55"/>
    <w:rsid w:val="00435E81"/>
    <w:rsid w:val="004363EA"/>
    <w:rsid w:val="00436899"/>
    <w:rsid w:val="00437215"/>
    <w:rsid w:val="00437ABD"/>
    <w:rsid w:val="00437D22"/>
    <w:rsid w:val="00437E6A"/>
    <w:rsid w:val="004405AD"/>
    <w:rsid w:val="00440C74"/>
    <w:rsid w:val="004417DA"/>
    <w:rsid w:val="00441AAA"/>
    <w:rsid w:val="004425AE"/>
    <w:rsid w:val="004426AF"/>
    <w:rsid w:val="0044272C"/>
    <w:rsid w:val="00442C64"/>
    <w:rsid w:val="00443605"/>
    <w:rsid w:val="0044362B"/>
    <w:rsid w:val="00443C4B"/>
    <w:rsid w:val="004447C1"/>
    <w:rsid w:val="004447F6"/>
    <w:rsid w:val="0044541A"/>
    <w:rsid w:val="00445877"/>
    <w:rsid w:val="00445F39"/>
    <w:rsid w:val="00447305"/>
    <w:rsid w:val="00447D7A"/>
    <w:rsid w:val="00450153"/>
    <w:rsid w:val="00450741"/>
    <w:rsid w:val="00450B45"/>
    <w:rsid w:val="00450D21"/>
    <w:rsid w:val="00450E19"/>
    <w:rsid w:val="00450E4B"/>
    <w:rsid w:val="00451D69"/>
    <w:rsid w:val="004520F6"/>
    <w:rsid w:val="00452134"/>
    <w:rsid w:val="00453941"/>
    <w:rsid w:val="00453965"/>
    <w:rsid w:val="0045396A"/>
    <w:rsid w:val="0045398E"/>
    <w:rsid w:val="0045490F"/>
    <w:rsid w:val="00454CA9"/>
    <w:rsid w:val="0045507E"/>
    <w:rsid w:val="00455A2F"/>
    <w:rsid w:val="00455CA8"/>
    <w:rsid w:val="00456273"/>
    <w:rsid w:val="004567B4"/>
    <w:rsid w:val="00456B1E"/>
    <w:rsid w:val="00456C43"/>
    <w:rsid w:val="00456F85"/>
    <w:rsid w:val="004577E6"/>
    <w:rsid w:val="00457A13"/>
    <w:rsid w:val="00457D65"/>
    <w:rsid w:val="0046008E"/>
    <w:rsid w:val="00460D9D"/>
    <w:rsid w:val="004614D8"/>
    <w:rsid w:val="0046337D"/>
    <w:rsid w:val="00463A1C"/>
    <w:rsid w:val="00463B16"/>
    <w:rsid w:val="00464A06"/>
    <w:rsid w:val="00464B39"/>
    <w:rsid w:val="00464BE1"/>
    <w:rsid w:val="00464E91"/>
    <w:rsid w:val="004653FB"/>
    <w:rsid w:val="0046588F"/>
    <w:rsid w:val="004672E3"/>
    <w:rsid w:val="00467727"/>
    <w:rsid w:val="00467C61"/>
    <w:rsid w:val="004701BC"/>
    <w:rsid w:val="00471246"/>
    <w:rsid w:val="00471410"/>
    <w:rsid w:val="0047158D"/>
    <w:rsid w:val="00471FBB"/>
    <w:rsid w:val="004725CB"/>
    <w:rsid w:val="004728C5"/>
    <w:rsid w:val="00472967"/>
    <w:rsid w:val="00473423"/>
    <w:rsid w:val="0047342D"/>
    <w:rsid w:val="00473477"/>
    <w:rsid w:val="00473E3D"/>
    <w:rsid w:val="00473F1D"/>
    <w:rsid w:val="00473F85"/>
    <w:rsid w:val="00474BC5"/>
    <w:rsid w:val="00474BF1"/>
    <w:rsid w:val="00475801"/>
    <w:rsid w:val="00475879"/>
    <w:rsid w:val="00476012"/>
    <w:rsid w:val="00476445"/>
    <w:rsid w:val="004764D1"/>
    <w:rsid w:val="004766B9"/>
    <w:rsid w:val="004768FA"/>
    <w:rsid w:val="00476977"/>
    <w:rsid w:val="00476A41"/>
    <w:rsid w:val="00476DBF"/>
    <w:rsid w:val="004770C7"/>
    <w:rsid w:val="004770E5"/>
    <w:rsid w:val="00477322"/>
    <w:rsid w:val="0047739C"/>
    <w:rsid w:val="00480FC6"/>
    <w:rsid w:val="004812F2"/>
    <w:rsid w:val="00482060"/>
    <w:rsid w:val="0048263F"/>
    <w:rsid w:val="00482E78"/>
    <w:rsid w:val="00482FDF"/>
    <w:rsid w:val="00483524"/>
    <w:rsid w:val="00483A70"/>
    <w:rsid w:val="00483C19"/>
    <w:rsid w:val="0048413C"/>
    <w:rsid w:val="004844B1"/>
    <w:rsid w:val="00484AAA"/>
    <w:rsid w:val="00484BAA"/>
    <w:rsid w:val="00485674"/>
    <w:rsid w:val="004859F8"/>
    <w:rsid w:val="00485FDC"/>
    <w:rsid w:val="004864A2"/>
    <w:rsid w:val="0048694F"/>
    <w:rsid w:val="00486E3A"/>
    <w:rsid w:val="004878E9"/>
    <w:rsid w:val="00487F04"/>
    <w:rsid w:val="00490850"/>
    <w:rsid w:val="00490B56"/>
    <w:rsid w:val="0049182E"/>
    <w:rsid w:val="00491B0A"/>
    <w:rsid w:val="0049211B"/>
    <w:rsid w:val="00492609"/>
    <w:rsid w:val="00493C99"/>
    <w:rsid w:val="00493E99"/>
    <w:rsid w:val="00495309"/>
    <w:rsid w:val="004954B0"/>
    <w:rsid w:val="00495A68"/>
    <w:rsid w:val="00495E6B"/>
    <w:rsid w:val="004960B6"/>
    <w:rsid w:val="004962A8"/>
    <w:rsid w:val="00497124"/>
    <w:rsid w:val="00497497"/>
    <w:rsid w:val="00497F6A"/>
    <w:rsid w:val="004A0439"/>
    <w:rsid w:val="004A087D"/>
    <w:rsid w:val="004A0C0D"/>
    <w:rsid w:val="004A11AB"/>
    <w:rsid w:val="004A199D"/>
    <w:rsid w:val="004A1C84"/>
    <w:rsid w:val="004A1F62"/>
    <w:rsid w:val="004A211F"/>
    <w:rsid w:val="004A29E2"/>
    <w:rsid w:val="004A37B9"/>
    <w:rsid w:val="004A3C8F"/>
    <w:rsid w:val="004A4074"/>
    <w:rsid w:val="004A4681"/>
    <w:rsid w:val="004A5584"/>
    <w:rsid w:val="004A64B7"/>
    <w:rsid w:val="004A7CA4"/>
    <w:rsid w:val="004A7E7C"/>
    <w:rsid w:val="004B054A"/>
    <w:rsid w:val="004B0B8B"/>
    <w:rsid w:val="004B100E"/>
    <w:rsid w:val="004B143A"/>
    <w:rsid w:val="004B16D7"/>
    <w:rsid w:val="004B24FA"/>
    <w:rsid w:val="004B2A67"/>
    <w:rsid w:val="004B2EB9"/>
    <w:rsid w:val="004B334A"/>
    <w:rsid w:val="004B3435"/>
    <w:rsid w:val="004B45AD"/>
    <w:rsid w:val="004B4CCE"/>
    <w:rsid w:val="004B4F75"/>
    <w:rsid w:val="004B53ED"/>
    <w:rsid w:val="004B699C"/>
    <w:rsid w:val="004B6B68"/>
    <w:rsid w:val="004B6BC6"/>
    <w:rsid w:val="004B6E46"/>
    <w:rsid w:val="004B7595"/>
    <w:rsid w:val="004B776C"/>
    <w:rsid w:val="004B77BA"/>
    <w:rsid w:val="004B79A6"/>
    <w:rsid w:val="004B7A23"/>
    <w:rsid w:val="004B7C35"/>
    <w:rsid w:val="004B7E26"/>
    <w:rsid w:val="004B7FCE"/>
    <w:rsid w:val="004C0248"/>
    <w:rsid w:val="004C0320"/>
    <w:rsid w:val="004C131A"/>
    <w:rsid w:val="004C18BD"/>
    <w:rsid w:val="004C191A"/>
    <w:rsid w:val="004C1E0D"/>
    <w:rsid w:val="004C28A4"/>
    <w:rsid w:val="004C2BB6"/>
    <w:rsid w:val="004C3B3E"/>
    <w:rsid w:val="004C3E81"/>
    <w:rsid w:val="004C4152"/>
    <w:rsid w:val="004C4561"/>
    <w:rsid w:val="004C5523"/>
    <w:rsid w:val="004C5DD7"/>
    <w:rsid w:val="004C5F59"/>
    <w:rsid w:val="004C6DDF"/>
    <w:rsid w:val="004C6E57"/>
    <w:rsid w:val="004C7080"/>
    <w:rsid w:val="004C71D6"/>
    <w:rsid w:val="004C791F"/>
    <w:rsid w:val="004D045F"/>
    <w:rsid w:val="004D075C"/>
    <w:rsid w:val="004D0BAD"/>
    <w:rsid w:val="004D0F0E"/>
    <w:rsid w:val="004D103C"/>
    <w:rsid w:val="004D141F"/>
    <w:rsid w:val="004D2459"/>
    <w:rsid w:val="004D25C7"/>
    <w:rsid w:val="004D2AA4"/>
    <w:rsid w:val="004D2B8F"/>
    <w:rsid w:val="004D349F"/>
    <w:rsid w:val="004D46F7"/>
    <w:rsid w:val="004D4DB6"/>
    <w:rsid w:val="004D57EF"/>
    <w:rsid w:val="004D5F9C"/>
    <w:rsid w:val="004D63E4"/>
    <w:rsid w:val="004D645D"/>
    <w:rsid w:val="004D69CA"/>
    <w:rsid w:val="004D6A95"/>
    <w:rsid w:val="004D6AEB"/>
    <w:rsid w:val="004D6FD2"/>
    <w:rsid w:val="004D7038"/>
    <w:rsid w:val="004D75D9"/>
    <w:rsid w:val="004D7CB2"/>
    <w:rsid w:val="004D7D5A"/>
    <w:rsid w:val="004E087E"/>
    <w:rsid w:val="004E1872"/>
    <w:rsid w:val="004E2CA9"/>
    <w:rsid w:val="004E2EF2"/>
    <w:rsid w:val="004E316D"/>
    <w:rsid w:val="004E333F"/>
    <w:rsid w:val="004E3B9F"/>
    <w:rsid w:val="004E3C4B"/>
    <w:rsid w:val="004E4640"/>
    <w:rsid w:val="004E491E"/>
    <w:rsid w:val="004E4AE4"/>
    <w:rsid w:val="004E4B09"/>
    <w:rsid w:val="004E58F6"/>
    <w:rsid w:val="004E5F09"/>
    <w:rsid w:val="004E6225"/>
    <w:rsid w:val="004E62C8"/>
    <w:rsid w:val="004E63AD"/>
    <w:rsid w:val="004E6453"/>
    <w:rsid w:val="004E6E68"/>
    <w:rsid w:val="004E7511"/>
    <w:rsid w:val="004E755E"/>
    <w:rsid w:val="004E784A"/>
    <w:rsid w:val="004F14D2"/>
    <w:rsid w:val="004F202B"/>
    <w:rsid w:val="004F22A3"/>
    <w:rsid w:val="004F2319"/>
    <w:rsid w:val="004F2940"/>
    <w:rsid w:val="004F3405"/>
    <w:rsid w:val="004F3638"/>
    <w:rsid w:val="004F37BF"/>
    <w:rsid w:val="004F39AD"/>
    <w:rsid w:val="004F3F7F"/>
    <w:rsid w:val="004F3FCA"/>
    <w:rsid w:val="004F409D"/>
    <w:rsid w:val="004F41C3"/>
    <w:rsid w:val="004F4430"/>
    <w:rsid w:val="004F4880"/>
    <w:rsid w:val="004F51B8"/>
    <w:rsid w:val="004F52A4"/>
    <w:rsid w:val="004F536C"/>
    <w:rsid w:val="004F55DD"/>
    <w:rsid w:val="004F5705"/>
    <w:rsid w:val="004F5EEA"/>
    <w:rsid w:val="004F5F4B"/>
    <w:rsid w:val="004F65C7"/>
    <w:rsid w:val="004F686A"/>
    <w:rsid w:val="004F6C77"/>
    <w:rsid w:val="004F70FC"/>
    <w:rsid w:val="004F7323"/>
    <w:rsid w:val="00500452"/>
    <w:rsid w:val="00502F6A"/>
    <w:rsid w:val="00503C26"/>
    <w:rsid w:val="00503F81"/>
    <w:rsid w:val="00504587"/>
    <w:rsid w:val="00504766"/>
    <w:rsid w:val="00504C39"/>
    <w:rsid w:val="00505046"/>
    <w:rsid w:val="005052FC"/>
    <w:rsid w:val="00506377"/>
    <w:rsid w:val="0050639C"/>
    <w:rsid w:val="005074A1"/>
    <w:rsid w:val="00507662"/>
    <w:rsid w:val="005108A6"/>
    <w:rsid w:val="005118AA"/>
    <w:rsid w:val="00511C25"/>
    <w:rsid w:val="00512715"/>
    <w:rsid w:val="0051274A"/>
    <w:rsid w:val="00512841"/>
    <w:rsid w:val="00512B7F"/>
    <w:rsid w:val="00512D27"/>
    <w:rsid w:val="005130FC"/>
    <w:rsid w:val="005138CF"/>
    <w:rsid w:val="00513A80"/>
    <w:rsid w:val="005153CE"/>
    <w:rsid w:val="00515BD0"/>
    <w:rsid w:val="00515FF4"/>
    <w:rsid w:val="005160E6"/>
    <w:rsid w:val="005162D3"/>
    <w:rsid w:val="0052095E"/>
    <w:rsid w:val="00520ACE"/>
    <w:rsid w:val="00520D29"/>
    <w:rsid w:val="005210D0"/>
    <w:rsid w:val="00521599"/>
    <w:rsid w:val="005228FD"/>
    <w:rsid w:val="00522B55"/>
    <w:rsid w:val="0052307A"/>
    <w:rsid w:val="005233D2"/>
    <w:rsid w:val="00525F47"/>
    <w:rsid w:val="00526AD5"/>
    <w:rsid w:val="00526AFE"/>
    <w:rsid w:val="00526DAC"/>
    <w:rsid w:val="00527004"/>
    <w:rsid w:val="00530043"/>
    <w:rsid w:val="0053019A"/>
    <w:rsid w:val="00530652"/>
    <w:rsid w:val="0053086F"/>
    <w:rsid w:val="00531C56"/>
    <w:rsid w:val="00532636"/>
    <w:rsid w:val="00532CEE"/>
    <w:rsid w:val="005331BE"/>
    <w:rsid w:val="00533215"/>
    <w:rsid w:val="005334C2"/>
    <w:rsid w:val="00533E13"/>
    <w:rsid w:val="0053412E"/>
    <w:rsid w:val="0053437E"/>
    <w:rsid w:val="00534BB4"/>
    <w:rsid w:val="005350C1"/>
    <w:rsid w:val="00535F57"/>
    <w:rsid w:val="00536358"/>
    <w:rsid w:val="00536550"/>
    <w:rsid w:val="00537240"/>
    <w:rsid w:val="00537399"/>
    <w:rsid w:val="005373DA"/>
    <w:rsid w:val="00537ADF"/>
    <w:rsid w:val="00540763"/>
    <w:rsid w:val="0054091A"/>
    <w:rsid w:val="00540DCD"/>
    <w:rsid w:val="0054149C"/>
    <w:rsid w:val="005418E3"/>
    <w:rsid w:val="00541A92"/>
    <w:rsid w:val="00541E62"/>
    <w:rsid w:val="0054268D"/>
    <w:rsid w:val="00542854"/>
    <w:rsid w:val="00542D73"/>
    <w:rsid w:val="00542E86"/>
    <w:rsid w:val="0054345A"/>
    <w:rsid w:val="0054346F"/>
    <w:rsid w:val="005439B3"/>
    <w:rsid w:val="00544171"/>
    <w:rsid w:val="0054419A"/>
    <w:rsid w:val="00544277"/>
    <w:rsid w:val="00544EA7"/>
    <w:rsid w:val="005455C7"/>
    <w:rsid w:val="005460FA"/>
    <w:rsid w:val="0054660F"/>
    <w:rsid w:val="00546749"/>
    <w:rsid w:val="00546EE3"/>
    <w:rsid w:val="00547564"/>
    <w:rsid w:val="00547654"/>
    <w:rsid w:val="0054782C"/>
    <w:rsid w:val="00547DAD"/>
    <w:rsid w:val="0055150B"/>
    <w:rsid w:val="00551DB2"/>
    <w:rsid w:val="0055283B"/>
    <w:rsid w:val="0055314E"/>
    <w:rsid w:val="005531E5"/>
    <w:rsid w:val="0055347F"/>
    <w:rsid w:val="0055387C"/>
    <w:rsid w:val="00553C54"/>
    <w:rsid w:val="0055418A"/>
    <w:rsid w:val="00554745"/>
    <w:rsid w:val="00554818"/>
    <w:rsid w:val="005555B0"/>
    <w:rsid w:val="00555D69"/>
    <w:rsid w:val="00555DFE"/>
    <w:rsid w:val="0055604F"/>
    <w:rsid w:val="0055653A"/>
    <w:rsid w:val="005569DF"/>
    <w:rsid w:val="00556BD6"/>
    <w:rsid w:val="00556C57"/>
    <w:rsid w:val="00556FC4"/>
    <w:rsid w:val="00557308"/>
    <w:rsid w:val="00557891"/>
    <w:rsid w:val="00557D19"/>
    <w:rsid w:val="00560706"/>
    <w:rsid w:val="005607B3"/>
    <w:rsid w:val="00560844"/>
    <w:rsid w:val="00560DDA"/>
    <w:rsid w:val="005610A7"/>
    <w:rsid w:val="0056285C"/>
    <w:rsid w:val="00562C13"/>
    <w:rsid w:val="00562E9F"/>
    <w:rsid w:val="005630E8"/>
    <w:rsid w:val="00563468"/>
    <w:rsid w:val="0056361B"/>
    <w:rsid w:val="0056370E"/>
    <w:rsid w:val="00564852"/>
    <w:rsid w:val="005650FD"/>
    <w:rsid w:val="00565FD5"/>
    <w:rsid w:val="005662A2"/>
    <w:rsid w:val="00566363"/>
    <w:rsid w:val="00566553"/>
    <w:rsid w:val="00566F95"/>
    <w:rsid w:val="00567328"/>
    <w:rsid w:val="0056790D"/>
    <w:rsid w:val="00567EB1"/>
    <w:rsid w:val="0057029D"/>
    <w:rsid w:val="005703FB"/>
    <w:rsid w:val="005704E2"/>
    <w:rsid w:val="00570A09"/>
    <w:rsid w:val="005718C7"/>
    <w:rsid w:val="00571B92"/>
    <w:rsid w:val="005726C6"/>
    <w:rsid w:val="00573D48"/>
    <w:rsid w:val="005744AD"/>
    <w:rsid w:val="005744D8"/>
    <w:rsid w:val="0057454E"/>
    <w:rsid w:val="00574F30"/>
    <w:rsid w:val="005755E2"/>
    <w:rsid w:val="00576047"/>
    <w:rsid w:val="0057613C"/>
    <w:rsid w:val="005766AE"/>
    <w:rsid w:val="00576AE9"/>
    <w:rsid w:val="00576C5C"/>
    <w:rsid w:val="00577599"/>
    <w:rsid w:val="0057760F"/>
    <w:rsid w:val="005776AD"/>
    <w:rsid w:val="00580C3E"/>
    <w:rsid w:val="00580CC7"/>
    <w:rsid w:val="005827DA"/>
    <w:rsid w:val="005833B8"/>
    <w:rsid w:val="00583596"/>
    <w:rsid w:val="005838B9"/>
    <w:rsid w:val="00584C50"/>
    <w:rsid w:val="00584CA7"/>
    <w:rsid w:val="00585F04"/>
    <w:rsid w:val="005866A4"/>
    <w:rsid w:val="00587173"/>
    <w:rsid w:val="00587386"/>
    <w:rsid w:val="00587D33"/>
    <w:rsid w:val="0059034D"/>
    <w:rsid w:val="005909FA"/>
    <w:rsid w:val="005909FF"/>
    <w:rsid w:val="005912C8"/>
    <w:rsid w:val="005929F1"/>
    <w:rsid w:val="00592B60"/>
    <w:rsid w:val="00592D41"/>
    <w:rsid w:val="00592DD7"/>
    <w:rsid w:val="00592EB7"/>
    <w:rsid w:val="005930E0"/>
    <w:rsid w:val="005937CD"/>
    <w:rsid w:val="0059386E"/>
    <w:rsid w:val="00593B03"/>
    <w:rsid w:val="00593F36"/>
    <w:rsid w:val="00593FB6"/>
    <w:rsid w:val="005942CC"/>
    <w:rsid w:val="005944EC"/>
    <w:rsid w:val="0059450F"/>
    <w:rsid w:val="005946D0"/>
    <w:rsid w:val="00594DE4"/>
    <w:rsid w:val="00594FB1"/>
    <w:rsid w:val="00595409"/>
    <w:rsid w:val="0059622D"/>
    <w:rsid w:val="005965DA"/>
    <w:rsid w:val="005967D1"/>
    <w:rsid w:val="005969A4"/>
    <w:rsid w:val="00596B9C"/>
    <w:rsid w:val="0059739C"/>
    <w:rsid w:val="005973FB"/>
    <w:rsid w:val="0059792D"/>
    <w:rsid w:val="00597D5D"/>
    <w:rsid w:val="005A0769"/>
    <w:rsid w:val="005A0814"/>
    <w:rsid w:val="005A0FF1"/>
    <w:rsid w:val="005A10D5"/>
    <w:rsid w:val="005A154D"/>
    <w:rsid w:val="005A1A90"/>
    <w:rsid w:val="005A2220"/>
    <w:rsid w:val="005A3020"/>
    <w:rsid w:val="005A3673"/>
    <w:rsid w:val="005A4F8E"/>
    <w:rsid w:val="005A5F88"/>
    <w:rsid w:val="005A61CE"/>
    <w:rsid w:val="005A6436"/>
    <w:rsid w:val="005A667B"/>
    <w:rsid w:val="005A68AE"/>
    <w:rsid w:val="005A6CCF"/>
    <w:rsid w:val="005A7147"/>
    <w:rsid w:val="005A7463"/>
    <w:rsid w:val="005A7CB7"/>
    <w:rsid w:val="005B032A"/>
    <w:rsid w:val="005B0E71"/>
    <w:rsid w:val="005B11CC"/>
    <w:rsid w:val="005B11DC"/>
    <w:rsid w:val="005B1BB3"/>
    <w:rsid w:val="005B1F69"/>
    <w:rsid w:val="005B240F"/>
    <w:rsid w:val="005B26BC"/>
    <w:rsid w:val="005B2A35"/>
    <w:rsid w:val="005B2BB9"/>
    <w:rsid w:val="005B3ED7"/>
    <w:rsid w:val="005B4B3F"/>
    <w:rsid w:val="005B4B6C"/>
    <w:rsid w:val="005B4C39"/>
    <w:rsid w:val="005B5678"/>
    <w:rsid w:val="005B5FB7"/>
    <w:rsid w:val="005B6479"/>
    <w:rsid w:val="005B697F"/>
    <w:rsid w:val="005B7C95"/>
    <w:rsid w:val="005B7F6F"/>
    <w:rsid w:val="005C08C3"/>
    <w:rsid w:val="005C1CC1"/>
    <w:rsid w:val="005C247A"/>
    <w:rsid w:val="005C279B"/>
    <w:rsid w:val="005C28DE"/>
    <w:rsid w:val="005C37EA"/>
    <w:rsid w:val="005C4C67"/>
    <w:rsid w:val="005C4E1D"/>
    <w:rsid w:val="005C4E1E"/>
    <w:rsid w:val="005C52FA"/>
    <w:rsid w:val="005C531C"/>
    <w:rsid w:val="005C549E"/>
    <w:rsid w:val="005C54C0"/>
    <w:rsid w:val="005C5AFA"/>
    <w:rsid w:val="005C5F6A"/>
    <w:rsid w:val="005C6AD6"/>
    <w:rsid w:val="005C6F3E"/>
    <w:rsid w:val="005C7ECB"/>
    <w:rsid w:val="005D00B2"/>
    <w:rsid w:val="005D00BA"/>
    <w:rsid w:val="005D0643"/>
    <w:rsid w:val="005D068E"/>
    <w:rsid w:val="005D1206"/>
    <w:rsid w:val="005D135E"/>
    <w:rsid w:val="005D13FE"/>
    <w:rsid w:val="005D157E"/>
    <w:rsid w:val="005D1856"/>
    <w:rsid w:val="005D2413"/>
    <w:rsid w:val="005D2484"/>
    <w:rsid w:val="005D333B"/>
    <w:rsid w:val="005D335E"/>
    <w:rsid w:val="005D338D"/>
    <w:rsid w:val="005D349F"/>
    <w:rsid w:val="005D4036"/>
    <w:rsid w:val="005D4064"/>
    <w:rsid w:val="005D4259"/>
    <w:rsid w:val="005D5111"/>
    <w:rsid w:val="005D5607"/>
    <w:rsid w:val="005D57FE"/>
    <w:rsid w:val="005D64BE"/>
    <w:rsid w:val="005D6A2A"/>
    <w:rsid w:val="005E0096"/>
    <w:rsid w:val="005E0984"/>
    <w:rsid w:val="005E0AAE"/>
    <w:rsid w:val="005E1017"/>
    <w:rsid w:val="005E14D3"/>
    <w:rsid w:val="005E18EE"/>
    <w:rsid w:val="005E1D0E"/>
    <w:rsid w:val="005E1E94"/>
    <w:rsid w:val="005E2A28"/>
    <w:rsid w:val="005E346A"/>
    <w:rsid w:val="005E3648"/>
    <w:rsid w:val="005E3741"/>
    <w:rsid w:val="005E4144"/>
    <w:rsid w:val="005E4230"/>
    <w:rsid w:val="005E54FE"/>
    <w:rsid w:val="005E6947"/>
    <w:rsid w:val="005E6FA1"/>
    <w:rsid w:val="005E7B51"/>
    <w:rsid w:val="005E7D94"/>
    <w:rsid w:val="005E7EEC"/>
    <w:rsid w:val="005F075D"/>
    <w:rsid w:val="005F11DF"/>
    <w:rsid w:val="005F197D"/>
    <w:rsid w:val="005F1EE9"/>
    <w:rsid w:val="005F2B71"/>
    <w:rsid w:val="005F2DCB"/>
    <w:rsid w:val="005F3301"/>
    <w:rsid w:val="005F36AA"/>
    <w:rsid w:val="005F36B6"/>
    <w:rsid w:val="005F381E"/>
    <w:rsid w:val="005F3A91"/>
    <w:rsid w:val="005F4857"/>
    <w:rsid w:val="005F4DD0"/>
    <w:rsid w:val="005F4E17"/>
    <w:rsid w:val="005F4E6F"/>
    <w:rsid w:val="005F57AE"/>
    <w:rsid w:val="005F6743"/>
    <w:rsid w:val="005F6EDC"/>
    <w:rsid w:val="005F750F"/>
    <w:rsid w:val="005F775B"/>
    <w:rsid w:val="006003F0"/>
    <w:rsid w:val="0060083E"/>
    <w:rsid w:val="006026B8"/>
    <w:rsid w:val="00602B07"/>
    <w:rsid w:val="00603177"/>
    <w:rsid w:val="00603A0E"/>
    <w:rsid w:val="0060461E"/>
    <w:rsid w:val="00604A45"/>
    <w:rsid w:val="00604DAF"/>
    <w:rsid w:val="00604E3F"/>
    <w:rsid w:val="00604F36"/>
    <w:rsid w:val="006052AF"/>
    <w:rsid w:val="00605B6A"/>
    <w:rsid w:val="00605D26"/>
    <w:rsid w:val="006064E2"/>
    <w:rsid w:val="00606862"/>
    <w:rsid w:val="00606934"/>
    <w:rsid w:val="00606B36"/>
    <w:rsid w:val="00606F11"/>
    <w:rsid w:val="00606FAA"/>
    <w:rsid w:val="0060775F"/>
    <w:rsid w:val="00607D01"/>
    <w:rsid w:val="00610422"/>
    <w:rsid w:val="006104A9"/>
    <w:rsid w:val="00610DA6"/>
    <w:rsid w:val="006113E1"/>
    <w:rsid w:val="00611EED"/>
    <w:rsid w:val="0061317F"/>
    <w:rsid w:val="00613712"/>
    <w:rsid w:val="00613853"/>
    <w:rsid w:val="006139DF"/>
    <w:rsid w:val="00613C4A"/>
    <w:rsid w:val="006141EC"/>
    <w:rsid w:val="006143D3"/>
    <w:rsid w:val="00614C0B"/>
    <w:rsid w:val="0061628D"/>
    <w:rsid w:val="00616F48"/>
    <w:rsid w:val="006174F2"/>
    <w:rsid w:val="006178FD"/>
    <w:rsid w:val="00617BCC"/>
    <w:rsid w:val="0062071A"/>
    <w:rsid w:val="006207CD"/>
    <w:rsid w:val="00620B45"/>
    <w:rsid w:val="006212D5"/>
    <w:rsid w:val="00621BE0"/>
    <w:rsid w:val="00621E8B"/>
    <w:rsid w:val="00621F5A"/>
    <w:rsid w:val="00622372"/>
    <w:rsid w:val="006226D3"/>
    <w:rsid w:val="00623742"/>
    <w:rsid w:val="006239D0"/>
    <w:rsid w:val="00623BB1"/>
    <w:rsid w:val="00623DF2"/>
    <w:rsid w:val="0062424B"/>
    <w:rsid w:val="00624788"/>
    <w:rsid w:val="00624D20"/>
    <w:rsid w:val="00624F80"/>
    <w:rsid w:val="00625E6C"/>
    <w:rsid w:val="0062638F"/>
    <w:rsid w:val="00626E81"/>
    <w:rsid w:val="006277CA"/>
    <w:rsid w:val="00627A76"/>
    <w:rsid w:val="006306FE"/>
    <w:rsid w:val="00630D9F"/>
    <w:rsid w:val="00631529"/>
    <w:rsid w:val="0063176F"/>
    <w:rsid w:val="00631E34"/>
    <w:rsid w:val="0063238D"/>
    <w:rsid w:val="0063284C"/>
    <w:rsid w:val="006332F3"/>
    <w:rsid w:val="006333C9"/>
    <w:rsid w:val="00633500"/>
    <w:rsid w:val="00633629"/>
    <w:rsid w:val="00633695"/>
    <w:rsid w:val="00633A4C"/>
    <w:rsid w:val="00633AD5"/>
    <w:rsid w:val="006340C0"/>
    <w:rsid w:val="00635039"/>
    <w:rsid w:val="00635243"/>
    <w:rsid w:val="006355EA"/>
    <w:rsid w:val="00635993"/>
    <w:rsid w:val="006366CC"/>
    <w:rsid w:val="00637325"/>
    <w:rsid w:val="00637C8E"/>
    <w:rsid w:val="0064058C"/>
    <w:rsid w:val="0064066C"/>
    <w:rsid w:val="00640756"/>
    <w:rsid w:val="006413D2"/>
    <w:rsid w:val="00641CB1"/>
    <w:rsid w:val="00642242"/>
    <w:rsid w:val="00642701"/>
    <w:rsid w:val="006427F9"/>
    <w:rsid w:val="0064299B"/>
    <w:rsid w:val="006429A9"/>
    <w:rsid w:val="00642D01"/>
    <w:rsid w:val="00643C8E"/>
    <w:rsid w:val="00644307"/>
    <w:rsid w:val="0064474C"/>
    <w:rsid w:val="00644930"/>
    <w:rsid w:val="00644BD1"/>
    <w:rsid w:val="00644C2E"/>
    <w:rsid w:val="006453F3"/>
    <w:rsid w:val="00645BC8"/>
    <w:rsid w:val="00647C3D"/>
    <w:rsid w:val="006500A2"/>
    <w:rsid w:val="0065014E"/>
    <w:rsid w:val="0065018B"/>
    <w:rsid w:val="00650A22"/>
    <w:rsid w:val="00650B62"/>
    <w:rsid w:val="00650E04"/>
    <w:rsid w:val="00651068"/>
    <w:rsid w:val="00651DBB"/>
    <w:rsid w:val="006526FC"/>
    <w:rsid w:val="00653D8F"/>
    <w:rsid w:val="00654EC8"/>
    <w:rsid w:val="0065540B"/>
    <w:rsid w:val="00657BF4"/>
    <w:rsid w:val="0066010D"/>
    <w:rsid w:val="006608D4"/>
    <w:rsid w:val="0066098A"/>
    <w:rsid w:val="00661256"/>
    <w:rsid w:val="00661505"/>
    <w:rsid w:val="00662D5C"/>
    <w:rsid w:val="00664F44"/>
    <w:rsid w:val="006652D3"/>
    <w:rsid w:val="00665902"/>
    <w:rsid w:val="0066691C"/>
    <w:rsid w:val="006670D6"/>
    <w:rsid w:val="00667625"/>
    <w:rsid w:val="0066789E"/>
    <w:rsid w:val="00667B08"/>
    <w:rsid w:val="0067066A"/>
    <w:rsid w:val="00670B28"/>
    <w:rsid w:val="00670C21"/>
    <w:rsid w:val="006710E4"/>
    <w:rsid w:val="0067125E"/>
    <w:rsid w:val="0067172D"/>
    <w:rsid w:val="00671757"/>
    <w:rsid w:val="00671B87"/>
    <w:rsid w:val="00671EC0"/>
    <w:rsid w:val="0067220B"/>
    <w:rsid w:val="00672760"/>
    <w:rsid w:val="00672851"/>
    <w:rsid w:val="00672B3A"/>
    <w:rsid w:val="00672F29"/>
    <w:rsid w:val="006734DF"/>
    <w:rsid w:val="006741F9"/>
    <w:rsid w:val="0067445B"/>
    <w:rsid w:val="006749AF"/>
    <w:rsid w:val="00675070"/>
    <w:rsid w:val="00676393"/>
    <w:rsid w:val="006764CF"/>
    <w:rsid w:val="006765DD"/>
    <w:rsid w:val="00676719"/>
    <w:rsid w:val="00676743"/>
    <w:rsid w:val="006767BA"/>
    <w:rsid w:val="00677D19"/>
    <w:rsid w:val="00677E4B"/>
    <w:rsid w:val="00677F8D"/>
    <w:rsid w:val="006800A1"/>
    <w:rsid w:val="006802CC"/>
    <w:rsid w:val="00680D76"/>
    <w:rsid w:val="00680DB5"/>
    <w:rsid w:val="00681E43"/>
    <w:rsid w:val="0068265F"/>
    <w:rsid w:val="0068318A"/>
    <w:rsid w:val="006843A7"/>
    <w:rsid w:val="006844A3"/>
    <w:rsid w:val="00684AFD"/>
    <w:rsid w:val="00684FEA"/>
    <w:rsid w:val="00685016"/>
    <w:rsid w:val="006852BE"/>
    <w:rsid w:val="00685463"/>
    <w:rsid w:val="00685EB1"/>
    <w:rsid w:val="00686480"/>
    <w:rsid w:val="006907DC"/>
    <w:rsid w:val="006911A2"/>
    <w:rsid w:val="006912AC"/>
    <w:rsid w:val="006919C6"/>
    <w:rsid w:val="00692795"/>
    <w:rsid w:val="00692B67"/>
    <w:rsid w:val="00693A2A"/>
    <w:rsid w:val="00693B37"/>
    <w:rsid w:val="00693DE1"/>
    <w:rsid w:val="00693E9C"/>
    <w:rsid w:val="00693F2C"/>
    <w:rsid w:val="00694034"/>
    <w:rsid w:val="00694503"/>
    <w:rsid w:val="00694A9B"/>
    <w:rsid w:val="00694BBA"/>
    <w:rsid w:val="00696017"/>
    <w:rsid w:val="006967CF"/>
    <w:rsid w:val="006970F9"/>
    <w:rsid w:val="0069749A"/>
    <w:rsid w:val="006979B2"/>
    <w:rsid w:val="00697C37"/>
    <w:rsid w:val="00697EAF"/>
    <w:rsid w:val="006A0501"/>
    <w:rsid w:val="006A0745"/>
    <w:rsid w:val="006A0907"/>
    <w:rsid w:val="006A0D3E"/>
    <w:rsid w:val="006A0D5D"/>
    <w:rsid w:val="006A0FDA"/>
    <w:rsid w:val="006A3320"/>
    <w:rsid w:val="006A33BA"/>
    <w:rsid w:val="006A3A87"/>
    <w:rsid w:val="006A3AC8"/>
    <w:rsid w:val="006A3BD0"/>
    <w:rsid w:val="006A3D19"/>
    <w:rsid w:val="006A4304"/>
    <w:rsid w:val="006A43E6"/>
    <w:rsid w:val="006A497D"/>
    <w:rsid w:val="006A4CBC"/>
    <w:rsid w:val="006A51CF"/>
    <w:rsid w:val="006A551C"/>
    <w:rsid w:val="006A61E7"/>
    <w:rsid w:val="006A693B"/>
    <w:rsid w:val="006A6C4D"/>
    <w:rsid w:val="006A6FB1"/>
    <w:rsid w:val="006A7236"/>
    <w:rsid w:val="006A73E6"/>
    <w:rsid w:val="006A7CCA"/>
    <w:rsid w:val="006B0845"/>
    <w:rsid w:val="006B0B01"/>
    <w:rsid w:val="006B109F"/>
    <w:rsid w:val="006B19F2"/>
    <w:rsid w:val="006B206C"/>
    <w:rsid w:val="006B242E"/>
    <w:rsid w:val="006B24EE"/>
    <w:rsid w:val="006B2F02"/>
    <w:rsid w:val="006B2F4E"/>
    <w:rsid w:val="006B2FD8"/>
    <w:rsid w:val="006B3F4B"/>
    <w:rsid w:val="006B40C4"/>
    <w:rsid w:val="006B4288"/>
    <w:rsid w:val="006B42E6"/>
    <w:rsid w:val="006B468A"/>
    <w:rsid w:val="006B46D4"/>
    <w:rsid w:val="006B4968"/>
    <w:rsid w:val="006B4A9F"/>
    <w:rsid w:val="006B5708"/>
    <w:rsid w:val="006B6265"/>
    <w:rsid w:val="006B62F2"/>
    <w:rsid w:val="006B6C54"/>
    <w:rsid w:val="006B71B8"/>
    <w:rsid w:val="006B75B3"/>
    <w:rsid w:val="006B7924"/>
    <w:rsid w:val="006B7DEE"/>
    <w:rsid w:val="006B7ED9"/>
    <w:rsid w:val="006C074B"/>
    <w:rsid w:val="006C07F5"/>
    <w:rsid w:val="006C0A22"/>
    <w:rsid w:val="006C1F64"/>
    <w:rsid w:val="006C329F"/>
    <w:rsid w:val="006C3346"/>
    <w:rsid w:val="006C372D"/>
    <w:rsid w:val="006C3ACF"/>
    <w:rsid w:val="006C3B6C"/>
    <w:rsid w:val="006C3FE7"/>
    <w:rsid w:val="006C433E"/>
    <w:rsid w:val="006C54A5"/>
    <w:rsid w:val="006C5528"/>
    <w:rsid w:val="006C5E6A"/>
    <w:rsid w:val="006C697D"/>
    <w:rsid w:val="006C6AE6"/>
    <w:rsid w:val="006C6F20"/>
    <w:rsid w:val="006C7613"/>
    <w:rsid w:val="006C7787"/>
    <w:rsid w:val="006C7A77"/>
    <w:rsid w:val="006D00C7"/>
    <w:rsid w:val="006D0230"/>
    <w:rsid w:val="006D0902"/>
    <w:rsid w:val="006D0A47"/>
    <w:rsid w:val="006D11D4"/>
    <w:rsid w:val="006D17C7"/>
    <w:rsid w:val="006D1C0B"/>
    <w:rsid w:val="006D2018"/>
    <w:rsid w:val="006D2E65"/>
    <w:rsid w:val="006D3BA4"/>
    <w:rsid w:val="006D3E7B"/>
    <w:rsid w:val="006D3ED1"/>
    <w:rsid w:val="006D4425"/>
    <w:rsid w:val="006D4E86"/>
    <w:rsid w:val="006D567F"/>
    <w:rsid w:val="006D5733"/>
    <w:rsid w:val="006D576A"/>
    <w:rsid w:val="006D6531"/>
    <w:rsid w:val="006D735B"/>
    <w:rsid w:val="006D7480"/>
    <w:rsid w:val="006D74FB"/>
    <w:rsid w:val="006D7A50"/>
    <w:rsid w:val="006D7C21"/>
    <w:rsid w:val="006D7F09"/>
    <w:rsid w:val="006E0164"/>
    <w:rsid w:val="006E027B"/>
    <w:rsid w:val="006E0359"/>
    <w:rsid w:val="006E06BE"/>
    <w:rsid w:val="006E0C5F"/>
    <w:rsid w:val="006E10A7"/>
    <w:rsid w:val="006E18A2"/>
    <w:rsid w:val="006E1956"/>
    <w:rsid w:val="006E1A2A"/>
    <w:rsid w:val="006E1B23"/>
    <w:rsid w:val="006E1F47"/>
    <w:rsid w:val="006E2528"/>
    <w:rsid w:val="006E26CD"/>
    <w:rsid w:val="006E2A2A"/>
    <w:rsid w:val="006E2B02"/>
    <w:rsid w:val="006E2EBB"/>
    <w:rsid w:val="006E3011"/>
    <w:rsid w:val="006E3517"/>
    <w:rsid w:val="006E3E51"/>
    <w:rsid w:val="006E4143"/>
    <w:rsid w:val="006E4291"/>
    <w:rsid w:val="006E43AE"/>
    <w:rsid w:val="006E4A1D"/>
    <w:rsid w:val="006E4BC8"/>
    <w:rsid w:val="006E4DE9"/>
    <w:rsid w:val="006E5695"/>
    <w:rsid w:val="006E5A9E"/>
    <w:rsid w:val="006E5EAC"/>
    <w:rsid w:val="006E633E"/>
    <w:rsid w:val="006E64AB"/>
    <w:rsid w:val="006E6644"/>
    <w:rsid w:val="006E67BA"/>
    <w:rsid w:val="006E7115"/>
    <w:rsid w:val="006F0263"/>
    <w:rsid w:val="006F039C"/>
    <w:rsid w:val="006F0A18"/>
    <w:rsid w:val="006F0BDC"/>
    <w:rsid w:val="006F0CC1"/>
    <w:rsid w:val="006F112A"/>
    <w:rsid w:val="006F195C"/>
    <w:rsid w:val="006F1DD5"/>
    <w:rsid w:val="006F1E7C"/>
    <w:rsid w:val="006F2066"/>
    <w:rsid w:val="006F21F6"/>
    <w:rsid w:val="006F2607"/>
    <w:rsid w:val="006F2D09"/>
    <w:rsid w:val="006F2FE1"/>
    <w:rsid w:val="006F31B1"/>
    <w:rsid w:val="006F37B7"/>
    <w:rsid w:val="006F4F0A"/>
    <w:rsid w:val="006F54A9"/>
    <w:rsid w:val="006F5608"/>
    <w:rsid w:val="006F5A4F"/>
    <w:rsid w:val="006F5B06"/>
    <w:rsid w:val="006F5DA5"/>
    <w:rsid w:val="006F5DB4"/>
    <w:rsid w:val="006F6331"/>
    <w:rsid w:val="006F65DF"/>
    <w:rsid w:val="006F65EC"/>
    <w:rsid w:val="006F7B38"/>
    <w:rsid w:val="007001CA"/>
    <w:rsid w:val="00700CEC"/>
    <w:rsid w:val="00700D58"/>
    <w:rsid w:val="007010C4"/>
    <w:rsid w:val="00701D11"/>
    <w:rsid w:val="007024EA"/>
    <w:rsid w:val="0070305D"/>
    <w:rsid w:val="00703165"/>
    <w:rsid w:val="0070329F"/>
    <w:rsid w:val="00703A17"/>
    <w:rsid w:val="00703B57"/>
    <w:rsid w:val="007042E9"/>
    <w:rsid w:val="00704B50"/>
    <w:rsid w:val="00705659"/>
    <w:rsid w:val="007060B2"/>
    <w:rsid w:val="007061DF"/>
    <w:rsid w:val="0070620A"/>
    <w:rsid w:val="0070695A"/>
    <w:rsid w:val="00706AD3"/>
    <w:rsid w:val="00706F67"/>
    <w:rsid w:val="007070FA"/>
    <w:rsid w:val="00707576"/>
    <w:rsid w:val="00707B36"/>
    <w:rsid w:val="00707E68"/>
    <w:rsid w:val="00710164"/>
    <w:rsid w:val="007104F6"/>
    <w:rsid w:val="00710CC9"/>
    <w:rsid w:val="00711C43"/>
    <w:rsid w:val="0071241C"/>
    <w:rsid w:val="007126EC"/>
    <w:rsid w:val="00712AE7"/>
    <w:rsid w:val="007131C9"/>
    <w:rsid w:val="007138A0"/>
    <w:rsid w:val="00713BAA"/>
    <w:rsid w:val="00714090"/>
    <w:rsid w:val="007144C0"/>
    <w:rsid w:val="007145EC"/>
    <w:rsid w:val="007148B8"/>
    <w:rsid w:val="00714941"/>
    <w:rsid w:val="00714DBC"/>
    <w:rsid w:val="00714EB9"/>
    <w:rsid w:val="007158B8"/>
    <w:rsid w:val="00716CBE"/>
    <w:rsid w:val="00717897"/>
    <w:rsid w:val="0072002A"/>
    <w:rsid w:val="0072057A"/>
    <w:rsid w:val="00720681"/>
    <w:rsid w:val="007222B3"/>
    <w:rsid w:val="007225EA"/>
    <w:rsid w:val="007228F6"/>
    <w:rsid w:val="00722914"/>
    <w:rsid w:val="00722C7D"/>
    <w:rsid w:val="00722DEE"/>
    <w:rsid w:val="0072482E"/>
    <w:rsid w:val="007248AC"/>
    <w:rsid w:val="0072688E"/>
    <w:rsid w:val="007268BF"/>
    <w:rsid w:val="0072695B"/>
    <w:rsid w:val="00726B3F"/>
    <w:rsid w:val="00726D92"/>
    <w:rsid w:val="007271CB"/>
    <w:rsid w:val="00727387"/>
    <w:rsid w:val="007279A2"/>
    <w:rsid w:val="00730898"/>
    <w:rsid w:val="00730EAB"/>
    <w:rsid w:val="00731318"/>
    <w:rsid w:val="00732709"/>
    <w:rsid w:val="00732963"/>
    <w:rsid w:val="007329C4"/>
    <w:rsid w:val="00732B51"/>
    <w:rsid w:val="00732F36"/>
    <w:rsid w:val="00732F86"/>
    <w:rsid w:val="007335AF"/>
    <w:rsid w:val="00733B74"/>
    <w:rsid w:val="007340F0"/>
    <w:rsid w:val="00734137"/>
    <w:rsid w:val="007348F8"/>
    <w:rsid w:val="00735A67"/>
    <w:rsid w:val="00735B47"/>
    <w:rsid w:val="00735F4A"/>
    <w:rsid w:val="00736600"/>
    <w:rsid w:val="00736E5B"/>
    <w:rsid w:val="00736F7E"/>
    <w:rsid w:val="00737001"/>
    <w:rsid w:val="00737AA4"/>
    <w:rsid w:val="00740440"/>
    <w:rsid w:val="007418C6"/>
    <w:rsid w:val="00741B4A"/>
    <w:rsid w:val="00741DFD"/>
    <w:rsid w:val="00741E4D"/>
    <w:rsid w:val="00742113"/>
    <w:rsid w:val="00742453"/>
    <w:rsid w:val="007431EF"/>
    <w:rsid w:val="007434C1"/>
    <w:rsid w:val="007435D0"/>
    <w:rsid w:val="007436E7"/>
    <w:rsid w:val="00743A86"/>
    <w:rsid w:val="00743BED"/>
    <w:rsid w:val="0074450A"/>
    <w:rsid w:val="00744776"/>
    <w:rsid w:val="00744A0E"/>
    <w:rsid w:val="00744F43"/>
    <w:rsid w:val="00745A5D"/>
    <w:rsid w:val="00745F1D"/>
    <w:rsid w:val="007463D5"/>
    <w:rsid w:val="007474D8"/>
    <w:rsid w:val="007475E3"/>
    <w:rsid w:val="00747A6F"/>
    <w:rsid w:val="00747EF6"/>
    <w:rsid w:val="007510B7"/>
    <w:rsid w:val="0075171B"/>
    <w:rsid w:val="00751C17"/>
    <w:rsid w:val="0075282E"/>
    <w:rsid w:val="0075284E"/>
    <w:rsid w:val="00752A60"/>
    <w:rsid w:val="00752C2B"/>
    <w:rsid w:val="00752E58"/>
    <w:rsid w:val="00753068"/>
    <w:rsid w:val="0075346E"/>
    <w:rsid w:val="007534E6"/>
    <w:rsid w:val="0075357F"/>
    <w:rsid w:val="0075393E"/>
    <w:rsid w:val="00754176"/>
    <w:rsid w:val="007541A0"/>
    <w:rsid w:val="007546BE"/>
    <w:rsid w:val="00754B64"/>
    <w:rsid w:val="00754DA5"/>
    <w:rsid w:val="00755A72"/>
    <w:rsid w:val="00755EC0"/>
    <w:rsid w:val="007565B3"/>
    <w:rsid w:val="00756AD5"/>
    <w:rsid w:val="00757220"/>
    <w:rsid w:val="007576C4"/>
    <w:rsid w:val="007608B7"/>
    <w:rsid w:val="00760E5F"/>
    <w:rsid w:val="00761229"/>
    <w:rsid w:val="00761489"/>
    <w:rsid w:val="007618F4"/>
    <w:rsid w:val="00761EE6"/>
    <w:rsid w:val="00762259"/>
    <w:rsid w:val="007624C4"/>
    <w:rsid w:val="00762B32"/>
    <w:rsid w:val="00763651"/>
    <w:rsid w:val="00763B5E"/>
    <w:rsid w:val="007645F6"/>
    <w:rsid w:val="007649BF"/>
    <w:rsid w:val="00764B01"/>
    <w:rsid w:val="007654AA"/>
    <w:rsid w:val="007654E0"/>
    <w:rsid w:val="00767D07"/>
    <w:rsid w:val="00771213"/>
    <w:rsid w:val="007714DC"/>
    <w:rsid w:val="00771747"/>
    <w:rsid w:val="007729C8"/>
    <w:rsid w:val="00772D00"/>
    <w:rsid w:val="00772EC7"/>
    <w:rsid w:val="007732A3"/>
    <w:rsid w:val="00773FF8"/>
    <w:rsid w:val="007744B8"/>
    <w:rsid w:val="00774D01"/>
    <w:rsid w:val="007754D6"/>
    <w:rsid w:val="007759E9"/>
    <w:rsid w:val="00775F66"/>
    <w:rsid w:val="007769B6"/>
    <w:rsid w:val="00776DEA"/>
    <w:rsid w:val="00777CC2"/>
    <w:rsid w:val="00780244"/>
    <w:rsid w:val="0078045C"/>
    <w:rsid w:val="00780E34"/>
    <w:rsid w:val="00780EFA"/>
    <w:rsid w:val="00781750"/>
    <w:rsid w:val="007818E1"/>
    <w:rsid w:val="00781DFC"/>
    <w:rsid w:val="007822CA"/>
    <w:rsid w:val="0078311D"/>
    <w:rsid w:val="00783A1A"/>
    <w:rsid w:val="00783CC9"/>
    <w:rsid w:val="00783E9F"/>
    <w:rsid w:val="00784050"/>
    <w:rsid w:val="007843B4"/>
    <w:rsid w:val="00784426"/>
    <w:rsid w:val="0078452E"/>
    <w:rsid w:val="007847F1"/>
    <w:rsid w:val="00784E10"/>
    <w:rsid w:val="00785348"/>
    <w:rsid w:val="00785E22"/>
    <w:rsid w:val="00785EC8"/>
    <w:rsid w:val="007864A8"/>
    <w:rsid w:val="00786836"/>
    <w:rsid w:val="0078698F"/>
    <w:rsid w:val="0078712D"/>
    <w:rsid w:val="00787A6F"/>
    <w:rsid w:val="00787D54"/>
    <w:rsid w:val="00790167"/>
    <w:rsid w:val="007904DC"/>
    <w:rsid w:val="00790886"/>
    <w:rsid w:val="00791345"/>
    <w:rsid w:val="0079189A"/>
    <w:rsid w:val="0079362C"/>
    <w:rsid w:val="00793944"/>
    <w:rsid w:val="00793D82"/>
    <w:rsid w:val="00794CD4"/>
    <w:rsid w:val="00794E8A"/>
    <w:rsid w:val="00794EE2"/>
    <w:rsid w:val="00795393"/>
    <w:rsid w:val="00795F05"/>
    <w:rsid w:val="0079764B"/>
    <w:rsid w:val="00797CC3"/>
    <w:rsid w:val="00797CD6"/>
    <w:rsid w:val="00797DC6"/>
    <w:rsid w:val="007A13AB"/>
    <w:rsid w:val="007A13AF"/>
    <w:rsid w:val="007A1439"/>
    <w:rsid w:val="007A1440"/>
    <w:rsid w:val="007A1B0E"/>
    <w:rsid w:val="007A2977"/>
    <w:rsid w:val="007A2EF1"/>
    <w:rsid w:val="007A311E"/>
    <w:rsid w:val="007A31B1"/>
    <w:rsid w:val="007A34D7"/>
    <w:rsid w:val="007A3511"/>
    <w:rsid w:val="007A35E5"/>
    <w:rsid w:val="007A3B6D"/>
    <w:rsid w:val="007A3F50"/>
    <w:rsid w:val="007A4168"/>
    <w:rsid w:val="007A52C9"/>
    <w:rsid w:val="007A5967"/>
    <w:rsid w:val="007A5EA2"/>
    <w:rsid w:val="007A5F33"/>
    <w:rsid w:val="007A64CC"/>
    <w:rsid w:val="007A6860"/>
    <w:rsid w:val="007A6973"/>
    <w:rsid w:val="007A6D8B"/>
    <w:rsid w:val="007A71D0"/>
    <w:rsid w:val="007A7A70"/>
    <w:rsid w:val="007A7D11"/>
    <w:rsid w:val="007B0538"/>
    <w:rsid w:val="007B0F1D"/>
    <w:rsid w:val="007B1760"/>
    <w:rsid w:val="007B299D"/>
    <w:rsid w:val="007B29DF"/>
    <w:rsid w:val="007B2C27"/>
    <w:rsid w:val="007B2EF8"/>
    <w:rsid w:val="007B342E"/>
    <w:rsid w:val="007B376A"/>
    <w:rsid w:val="007B3A06"/>
    <w:rsid w:val="007B3A89"/>
    <w:rsid w:val="007B3AD9"/>
    <w:rsid w:val="007B5262"/>
    <w:rsid w:val="007B542C"/>
    <w:rsid w:val="007B5609"/>
    <w:rsid w:val="007B5827"/>
    <w:rsid w:val="007B5B6C"/>
    <w:rsid w:val="007B639F"/>
    <w:rsid w:val="007B65BC"/>
    <w:rsid w:val="007B79DC"/>
    <w:rsid w:val="007B7B68"/>
    <w:rsid w:val="007B7D58"/>
    <w:rsid w:val="007B7E39"/>
    <w:rsid w:val="007C05BE"/>
    <w:rsid w:val="007C0678"/>
    <w:rsid w:val="007C06AE"/>
    <w:rsid w:val="007C0A6C"/>
    <w:rsid w:val="007C0F56"/>
    <w:rsid w:val="007C1A2A"/>
    <w:rsid w:val="007C1D14"/>
    <w:rsid w:val="007C1FBC"/>
    <w:rsid w:val="007C217A"/>
    <w:rsid w:val="007C2643"/>
    <w:rsid w:val="007C2916"/>
    <w:rsid w:val="007C2DB0"/>
    <w:rsid w:val="007C30ED"/>
    <w:rsid w:val="007C378D"/>
    <w:rsid w:val="007C38E0"/>
    <w:rsid w:val="007C38E6"/>
    <w:rsid w:val="007C39FE"/>
    <w:rsid w:val="007C3B14"/>
    <w:rsid w:val="007C4060"/>
    <w:rsid w:val="007C4262"/>
    <w:rsid w:val="007C497C"/>
    <w:rsid w:val="007C4D40"/>
    <w:rsid w:val="007C4DC2"/>
    <w:rsid w:val="007C52C9"/>
    <w:rsid w:val="007C5C42"/>
    <w:rsid w:val="007C5DC9"/>
    <w:rsid w:val="007C6208"/>
    <w:rsid w:val="007C64AE"/>
    <w:rsid w:val="007C67C2"/>
    <w:rsid w:val="007C6873"/>
    <w:rsid w:val="007C6E27"/>
    <w:rsid w:val="007C73CE"/>
    <w:rsid w:val="007C7410"/>
    <w:rsid w:val="007C794F"/>
    <w:rsid w:val="007D0531"/>
    <w:rsid w:val="007D0A80"/>
    <w:rsid w:val="007D0D3A"/>
    <w:rsid w:val="007D1A68"/>
    <w:rsid w:val="007D1C1E"/>
    <w:rsid w:val="007D2191"/>
    <w:rsid w:val="007D2AEE"/>
    <w:rsid w:val="007D4C93"/>
    <w:rsid w:val="007D4E77"/>
    <w:rsid w:val="007D5102"/>
    <w:rsid w:val="007D558F"/>
    <w:rsid w:val="007D55B3"/>
    <w:rsid w:val="007D5B17"/>
    <w:rsid w:val="007D5D55"/>
    <w:rsid w:val="007D6089"/>
    <w:rsid w:val="007D63F0"/>
    <w:rsid w:val="007D77E3"/>
    <w:rsid w:val="007D7DD5"/>
    <w:rsid w:val="007D7E34"/>
    <w:rsid w:val="007D7FDC"/>
    <w:rsid w:val="007E022D"/>
    <w:rsid w:val="007E0BF5"/>
    <w:rsid w:val="007E2112"/>
    <w:rsid w:val="007E22BD"/>
    <w:rsid w:val="007E259B"/>
    <w:rsid w:val="007E3E41"/>
    <w:rsid w:val="007E4C5C"/>
    <w:rsid w:val="007E5061"/>
    <w:rsid w:val="007E5079"/>
    <w:rsid w:val="007E51B2"/>
    <w:rsid w:val="007E537D"/>
    <w:rsid w:val="007E5805"/>
    <w:rsid w:val="007E5A13"/>
    <w:rsid w:val="007E5B9E"/>
    <w:rsid w:val="007E6153"/>
    <w:rsid w:val="007E6289"/>
    <w:rsid w:val="007E6DE1"/>
    <w:rsid w:val="007E6E76"/>
    <w:rsid w:val="007E7589"/>
    <w:rsid w:val="007E7724"/>
    <w:rsid w:val="007E7E11"/>
    <w:rsid w:val="007E7E54"/>
    <w:rsid w:val="007F076E"/>
    <w:rsid w:val="007F0E97"/>
    <w:rsid w:val="007F14D0"/>
    <w:rsid w:val="007F16A5"/>
    <w:rsid w:val="007F1866"/>
    <w:rsid w:val="007F2788"/>
    <w:rsid w:val="007F29DE"/>
    <w:rsid w:val="007F2AB0"/>
    <w:rsid w:val="007F2D3C"/>
    <w:rsid w:val="007F30E3"/>
    <w:rsid w:val="007F37B5"/>
    <w:rsid w:val="007F3E2E"/>
    <w:rsid w:val="007F427D"/>
    <w:rsid w:val="007F466E"/>
    <w:rsid w:val="007F4FE7"/>
    <w:rsid w:val="007F54FB"/>
    <w:rsid w:val="007F5668"/>
    <w:rsid w:val="007F5826"/>
    <w:rsid w:val="007F5B17"/>
    <w:rsid w:val="007F6918"/>
    <w:rsid w:val="007F7149"/>
    <w:rsid w:val="007F7B12"/>
    <w:rsid w:val="008000B8"/>
    <w:rsid w:val="00800AB7"/>
    <w:rsid w:val="00800F8F"/>
    <w:rsid w:val="0080129C"/>
    <w:rsid w:val="0080242A"/>
    <w:rsid w:val="00802B39"/>
    <w:rsid w:val="00803EE8"/>
    <w:rsid w:val="008040BF"/>
    <w:rsid w:val="008047E3"/>
    <w:rsid w:val="008049F2"/>
    <w:rsid w:val="00804A86"/>
    <w:rsid w:val="008050B6"/>
    <w:rsid w:val="00805369"/>
    <w:rsid w:val="008053C2"/>
    <w:rsid w:val="00805492"/>
    <w:rsid w:val="00806A7A"/>
    <w:rsid w:val="00806CF9"/>
    <w:rsid w:val="00807F8A"/>
    <w:rsid w:val="008101F3"/>
    <w:rsid w:val="008109BE"/>
    <w:rsid w:val="00811776"/>
    <w:rsid w:val="00811E42"/>
    <w:rsid w:val="00812163"/>
    <w:rsid w:val="00812199"/>
    <w:rsid w:val="00812463"/>
    <w:rsid w:val="00812E72"/>
    <w:rsid w:val="00812EFC"/>
    <w:rsid w:val="00812FB1"/>
    <w:rsid w:val="008133FE"/>
    <w:rsid w:val="00813631"/>
    <w:rsid w:val="008142FC"/>
    <w:rsid w:val="00815057"/>
    <w:rsid w:val="00815150"/>
    <w:rsid w:val="00815CF1"/>
    <w:rsid w:val="0081622B"/>
    <w:rsid w:val="00816FD0"/>
    <w:rsid w:val="00817027"/>
    <w:rsid w:val="00817492"/>
    <w:rsid w:val="008176D8"/>
    <w:rsid w:val="008201BC"/>
    <w:rsid w:val="008206C7"/>
    <w:rsid w:val="008206DD"/>
    <w:rsid w:val="00820EEA"/>
    <w:rsid w:val="00820F3D"/>
    <w:rsid w:val="008215B2"/>
    <w:rsid w:val="008216DD"/>
    <w:rsid w:val="00821C95"/>
    <w:rsid w:val="00821E0B"/>
    <w:rsid w:val="008220AE"/>
    <w:rsid w:val="0082223B"/>
    <w:rsid w:val="00822C9E"/>
    <w:rsid w:val="00823658"/>
    <w:rsid w:val="0082391E"/>
    <w:rsid w:val="00823C47"/>
    <w:rsid w:val="00823D91"/>
    <w:rsid w:val="00824094"/>
    <w:rsid w:val="0082427D"/>
    <w:rsid w:val="008244E5"/>
    <w:rsid w:val="00824E9C"/>
    <w:rsid w:val="00826BE8"/>
    <w:rsid w:val="0082705C"/>
    <w:rsid w:val="0082721E"/>
    <w:rsid w:val="00827487"/>
    <w:rsid w:val="00827CD6"/>
    <w:rsid w:val="00827F01"/>
    <w:rsid w:val="008300D2"/>
    <w:rsid w:val="008303BE"/>
    <w:rsid w:val="008307A5"/>
    <w:rsid w:val="00831589"/>
    <w:rsid w:val="008319C9"/>
    <w:rsid w:val="00832081"/>
    <w:rsid w:val="008323A2"/>
    <w:rsid w:val="00832E9F"/>
    <w:rsid w:val="00833207"/>
    <w:rsid w:val="00833FC1"/>
    <w:rsid w:val="0083470F"/>
    <w:rsid w:val="00834D17"/>
    <w:rsid w:val="0083518A"/>
    <w:rsid w:val="008352EE"/>
    <w:rsid w:val="0083537F"/>
    <w:rsid w:val="00835644"/>
    <w:rsid w:val="00835687"/>
    <w:rsid w:val="008356A5"/>
    <w:rsid w:val="00835C27"/>
    <w:rsid w:val="00835EC0"/>
    <w:rsid w:val="00836CD8"/>
    <w:rsid w:val="008374E9"/>
    <w:rsid w:val="00837552"/>
    <w:rsid w:val="00837B28"/>
    <w:rsid w:val="00837CDD"/>
    <w:rsid w:val="00837DCC"/>
    <w:rsid w:val="00837E25"/>
    <w:rsid w:val="00837F61"/>
    <w:rsid w:val="00840331"/>
    <w:rsid w:val="008409B6"/>
    <w:rsid w:val="00840D72"/>
    <w:rsid w:val="00841227"/>
    <w:rsid w:val="00841EAC"/>
    <w:rsid w:val="00842360"/>
    <w:rsid w:val="00842641"/>
    <w:rsid w:val="008426EE"/>
    <w:rsid w:val="00842D86"/>
    <w:rsid w:val="00843387"/>
    <w:rsid w:val="0084354A"/>
    <w:rsid w:val="008438E9"/>
    <w:rsid w:val="00843F6F"/>
    <w:rsid w:val="008445F4"/>
    <w:rsid w:val="00844FFD"/>
    <w:rsid w:val="00845720"/>
    <w:rsid w:val="008457F7"/>
    <w:rsid w:val="008459A6"/>
    <w:rsid w:val="00845E23"/>
    <w:rsid w:val="00845FAD"/>
    <w:rsid w:val="00846087"/>
    <w:rsid w:val="0084673A"/>
    <w:rsid w:val="008468FF"/>
    <w:rsid w:val="00846AC9"/>
    <w:rsid w:val="008470F3"/>
    <w:rsid w:val="008472F6"/>
    <w:rsid w:val="0084733B"/>
    <w:rsid w:val="008477D4"/>
    <w:rsid w:val="00847876"/>
    <w:rsid w:val="00847ED8"/>
    <w:rsid w:val="008500A3"/>
    <w:rsid w:val="008501A1"/>
    <w:rsid w:val="008502ED"/>
    <w:rsid w:val="00850A70"/>
    <w:rsid w:val="00850E0F"/>
    <w:rsid w:val="00851218"/>
    <w:rsid w:val="00852CC4"/>
    <w:rsid w:val="00853271"/>
    <w:rsid w:val="00853D1C"/>
    <w:rsid w:val="00855261"/>
    <w:rsid w:val="008552B0"/>
    <w:rsid w:val="00855B04"/>
    <w:rsid w:val="00855E85"/>
    <w:rsid w:val="0085633A"/>
    <w:rsid w:val="008563CC"/>
    <w:rsid w:val="00856B19"/>
    <w:rsid w:val="00857AF8"/>
    <w:rsid w:val="00857E64"/>
    <w:rsid w:val="00857EBD"/>
    <w:rsid w:val="008600B3"/>
    <w:rsid w:val="0086011A"/>
    <w:rsid w:val="00860911"/>
    <w:rsid w:val="0086095C"/>
    <w:rsid w:val="00860C76"/>
    <w:rsid w:val="00860D07"/>
    <w:rsid w:val="00861324"/>
    <w:rsid w:val="00861943"/>
    <w:rsid w:val="00861E67"/>
    <w:rsid w:val="00861FD6"/>
    <w:rsid w:val="00862080"/>
    <w:rsid w:val="00862145"/>
    <w:rsid w:val="00862C20"/>
    <w:rsid w:val="00863036"/>
    <w:rsid w:val="0086371F"/>
    <w:rsid w:val="008637C0"/>
    <w:rsid w:val="008642AC"/>
    <w:rsid w:val="0086460D"/>
    <w:rsid w:val="00865138"/>
    <w:rsid w:val="008654DE"/>
    <w:rsid w:val="0086595D"/>
    <w:rsid w:val="00865D58"/>
    <w:rsid w:val="008669B1"/>
    <w:rsid w:val="00866AA7"/>
    <w:rsid w:val="0086764F"/>
    <w:rsid w:val="00867824"/>
    <w:rsid w:val="00867D20"/>
    <w:rsid w:val="00870BE4"/>
    <w:rsid w:val="008710BC"/>
    <w:rsid w:val="008722BF"/>
    <w:rsid w:val="0087235A"/>
    <w:rsid w:val="0087278B"/>
    <w:rsid w:val="00873AC2"/>
    <w:rsid w:val="00873B39"/>
    <w:rsid w:val="00873E63"/>
    <w:rsid w:val="008741CC"/>
    <w:rsid w:val="0087526C"/>
    <w:rsid w:val="0087624D"/>
    <w:rsid w:val="00876576"/>
    <w:rsid w:val="00876588"/>
    <w:rsid w:val="00877A49"/>
    <w:rsid w:val="00880781"/>
    <w:rsid w:val="00880AB3"/>
    <w:rsid w:val="00880EF5"/>
    <w:rsid w:val="008813A5"/>
    <w:rsid w:val="00881695"/>
    <w:rsid w:val="0088185C"/>
    <w:rsid w:val="0088187B"/>
    <w:rsid w:val="00881D40"/>
    <w:rsid w:val="00881E0C"/>
    <w:rsid w:val="00881E59"/>
    <w:rsid w:val="00882253"/>
    <w:rsid w:val="00882BE4"/>
    <w:rsid w:val="00882C2B"/>
    <w:rsid w:val="00883101"/>
    <w:rsid w:val="00883229"/>
    <w:rsid w:val="0088331C"/>
    <w:rsid w:val="00883EAF"/>
    <w:rsid w:val="0088423C"/>
    <w:rsid w:val="00884BF6"/>
    <w:rsid w:val="008853E9"/>
    <w:rsid w:val="00885BD8"/>
    <w:rsid w:val="00886292"/>
    <w:rsid w:val="00886C5B"/>
    <w:rsid w:val="0088762A"/>
    <w:rsid w:val="00887812"/>
    <w:rsid w:val="00887A74"/>
    <w:rsid w:val="00887CC4"/>
    <w:rsid w:val="00890530"/>
    <w:rsid w:val="00890726"/>
    <w:rsid w:val="008916F8"/>
    <w:rsid w:val="0089195B"/>
    <w:rsid w:val="00892097"/>
    <w:rsid w:val="008921AD"/>
    <w:rsid w:val="00892427"/>
    <w:rsid w:val="00892626"/>
    <w:rsid w:val="00892A29"/>
    <w:rsid w:val="00892BCC"/>
    <w:rsid w:val="00892D49"/>
    <w:rsid w:val="00892F5F"/>
    <w:rsid w:val="008936BC"/>
    <w:rsid w:val="0089380D"/>
    <w:rsid w:val="00893A3E"/>
    <w:rsid w:val="00893C06"/>
    <w:rsid w:val="00893F66"/>
    <w:rsid w:val="008948EA"/>
    <w:rsid w:val="00894B2F"/>
    <w:rsid w:val="00894C00"/>
    <w:rsid w:val="00895045"/>
    <w:rsid w:val="0089536F"/>
    <w:rsid w:val="00895483"/>
    <w:rsid w:val="008954C4"/>
    <w:rsid w:val="0089572D"/>
    <w:rsid w:val="00895C5C"/>
    <w:rsid w:val="008969B1"/>
    <w:rsid w:val="00896F93"/>
    <w:rsid w:val="00897817"/>
    <w:rsid w:val="00897D3A"/>
    <w:rsid w:val="008A02AA"/>
    <w:rsid w:val="008A0B27"/>
    <w:rsid w:val="008A11E7"/>
    <w:rsid w:val="008A13B7"/>
    <w:rsid w:val="008A15C1"/>
    <w:rsid w:val="008A1B1F"/>
    <w:rsid w:val="008A1B86"/>
    <w:rsid w:val="008A1CD1"/>
    <w:rsid w:val="008A1EA8"/>
    <w:rsid w:val="008A1F0D"/>
    <w:rsid w:val="008A26A6"/>
    <w:rsid w:val="008A29C8"/>
    <w:rsid w:val="008A2C98"/>
    <w:rsid w:val="008A3236"/>
    <w:rsid w:val="008A38B1"/>
    <w:rsid w:val="008A3B5F"/>
    <w:rsid w:val="008A439E"/>
    <w:rsid w:val="008A489C"/>
    <w:rsid w:val="008A508C"/>
    <w:rsid w:val="008A585F"/>
    <w:rsid w:val="008A5A4B"/>
    <w:rsid w:val="008A6164"/>
    <w:rsid w:val="008A6236"/>
    <w:rsid w:val="008A698C"/>
    <w:rsid w:val="008A6FFF"/>
    <w:rsid w:val="008A7811"/>
    <w:rsid w:val="008A7B3C"/>
    <w:rsid w:val="008B0239"/>
    <w:rsid w:val="008B0616"/>
    <w:rsid w:val="008B1079"/>
    <w:rsid w:val="008B2567"/>
    <w:rsid w:val="008B258F"/>
    <w:rsid w:val="008B2E33"/>
    <w:rsid w:val="008B3BFA"/>
    <w:rsid w:val="008B414C"/>
    <w:rsid w:val="008B4179"/>
    <w:rsid w:val="008B428A"/>
    <w:rsid w:val="008B43D3"/>
    <w:rsid w:val="008B43F6"/>
    <w:rsid w:val="008B4619"/>
    <w:rsid w:val="008B4712"/>
    <w:rsid w:val="008B5FCA"/>
    <w:rsid w:val="008B60B7"/>
    <w:rsid w:val="008B6582"/>
    <w:rsid w:val="008B6A9F"/>
    <w:rsid w:val="008B6BE7"/>
    <w:rsid w:val="008B7236"/>
    <w:rsid w:val="008B72F4"/>
    <w:rsid w:val="008B7B5B"/>
    <w:rsid w:val="008B7DDF"/>
    <w:rsid w:val="008C0B47"/>
    <w:rsid w:val="008C0E79"/>
    <w:rsid w:val="008C14B6"/>
    <w:rsid w:val="008C1642"/>
    <w:rsid w:val="008C16B7"/>
    <w:rsid w:val="008C18A7"/>
    <w:rsid w:val="008C209F"/>
    <w:rsid w:val="008C2652"/>
    <w:rsid w:val="008C2B78"/>
    <w:rsid w:val="008C2DC3"/>
    <w:rsid w:val="008C4410"/>
    <w:rsid w:val="008C4920"/>
    <w:rsid w:val="008C4C2B"/>
    <w:rsid w:val="008C52D8"/>
    <w:rsid w:val="008C54E3"/>
    <w:rsid w:val="008C5564"/>
    <w:rsid w:val="008C68BA"/>
    <w:rsid w:val="008C75B2"/>
    <w:rsid w:val="008C786F"/>
    <w:rsid w:val="008D0402"/>
    <w:rsid w:val="008D06D9"/>
    <w:rsid w:val="008D0C68"/>
    <w:rsid w:val="008D0F15"/>
    <w:rsid w:val="008D1293"/>
    <w:rsid w:val="008D1527"/>
    <w:rsid w:val="008D23FA"/>
    <w:rsid w:val="008D263C"/>
    <w:rsid w:val="008D26FD"/>
    <w:rsid w:val="008D2EB1"/>
    <w:rsid w:val="008D3281"/>
    <w:rsid w:val="008D3359"/>
    <w:rsid w:val="008D3AE6"/>
    <w:rsid w:val="008D40E4"/>
    <w:rsid w:val="008D42DE"/>
    <w:rsid w:val="008D4A75"/>
    <w:rsid w:val="008D5467"/>
    <w:rsid w:val="008D57F0"/>
    <w:rsid w:val="008D6228"/>
    <w:rsid w:val="008D6C3E"/>
    <w:rsid w:val="008D734B"/>
    <w:rsid w:val="008D7D8D"/>
    <w:rsid w:val="008E0550"/>
    <w:rsid w:val="008E1045"/>
    <w:rsid w:val="008E10DB"/>
    <w:rsid w:val="008E1A50"/>
    <w:rsid w:val="008E1AC1"/>
    <w:rsid w:val="008E27B0"/>
    <w:rsid w:val="008E2983"/>
    <w:rsid w:val="008E2BBF"/>
    <w:rsid w:val="008E3C8E"/>
    <w:rsid w:val="008E3D47"/>
    <w:rsid w:val="008E4296"/>
    <w:rsid w:val="008E440E"/>
    <w:rsid w:val="008E47A5"/>
    <w:rsid w:val="008E58E7"/>
    <w:rsid w:val="008E596A"/>
    <w:rsid w:val="008E6318"/>
    <w:rsid w:val="008E70F2"/>
    <w:rsid w:val="008E7113"/>
    <w:rsid w:val="008E71E7"/>
    <w:rsid w:val="008E74B2"/>
    <w:rsid w:val="008E772D"/>
    <w:rsid w:val="008E7851"/>
    <w:rsid w:val="008E7E82"/>
    <w:rsid w:val="008F06FD"/>
    <w:rsid w:val="008F0B27"/>
    <w:rsid w:val="008F0DA3"/>
    <w:rsid w:val="008F161D"/>
    <w:rsid w:val="008F164C"/>
    <w:rsid w:val="008F2068"/>
    <w:rsid w:val="008F25C7"/>
    <w:rsid w:val="008F2B11"/>
    <w:rsid w:val="008F2E67"/>
    <w:rsid w:val="008F313E"/>
    <w:rsid w:val="008F38B1"/>
    <w:rsid w:val="008F3D04"/>
    <w:rsid w:val="008F4D3B"/>
    <w:rsid w:val="008F4FBE"/>
    <w:rsid w:val="008F553C"/>
    <w:rsid w:val="008F5D6B"/>
    <w:rsid w:val="008F60A6"/>
    <w:rsid w:val="008F6136"/>
    <w:rsid w:val="008F671A"/>
    <w:rsid w:val="008F6A34"/>
    <w:rsid w:val="008F7243"/>
    <w:rsid w:val="008F7820"/>
    <w:rsid w:val="008F7895"/>
    <w:rsid w:val="008F7BDC"/>
    <w:rsid w:val="00900243"/>
    <w:rsid w:val="00900312"/>
    <w:rsid w:val="00900CA7"/>
    <w:rsid w:val="00901607"/>
    <w:rsid w:val="009016CF"/>
    <w:rsid w:val="00901A09"/>
    <w:rsid w:val="00901D38"/>
    <w:rsid w:val="00901FD4"/>
    <w:rsid w:val="00902112"/>
    <w:rsid w:val="009024B8"/>
    <w:rsid w:val="009026D8"/>
    <w:rsid w:val="00902F57"/>
    <w:rsid w:val="00903499"/>
    <w:rsid w:val="009036DA"/>
    <w:rsid w:val="00903D49"/>
    <w:rsid w:val="009042C7"/>
    <w:rsid w:val="00904A00"/>
    <w:rsid w:val="00904A58"/>
    <w:rsid w:val="00905293"/>
    <w:rsid w:val="009053BF"/>
    <w:rsid w:val="00905525"/>
    <w:rsid w:val="0090556B"/>
    <w:rsid w:val="00905E15"/>
    <w:rsid w:val="009060A4"/>
    <w:rsid w:val="009070A8"/>
    <w:rsid w:val="009077F3"/>
    <w:rsid w:val="00907835"/>
    <w:rsid w:val="00907A6C"/>
    <w:rsid w:val="00907A89"/>
    <w:rsid w:val="00907A92"/>
    <w:rsid w:val="00907F6C"/>
    <w:rsid w:val="00910F14"/>
    <w:rsid w:val="0091196A"/>
    <w:rsid w:val="00911B76"/>
    <w:rsid w:val="00911D34"/>
    <w:rsid w:val="009122A8"/>
    <w:rsid w:val="00912617"/>
    <w:rsid w:val="0091283C"/>
    <w:rsid w:val="00912E08"/>
    <w:rsid w:val="00912E0C"/>
    <w:rsid w:val="00913070"/>
    <w:rsid w:val="009131D5"/>
    <w:rsid w:val="00914149"/>
    <w:rsid w:val="00915079"/>
    <w:rsid w:val="00915EEF"/>
    <w:rsid w:val="00917445"/>
    <w:rsid w:val="00917965"/>
    <w:rsid w:val="00917A6A"/>
    <w:rsid w:val="00917BC7"/>
    <w:rsid w:val="00917ED0"/>
    <w:rsid w:val="00917F90"/>
    <w:rsid w:val="00920FF7"/>
    <w:rsid w:val="0092227F"/>
    <w:rsid w:val="0092282C"/>
    <w:rsid w:val="0092283B"/>
    <w:rsid w:val="00922965"/>
    <w:rsid w:val="00922B4E"/>
    <w:rsid w:val="00922F3D"/>
    <w:rsid w:val="009232CE"/>
    <w:rsid w:val="00923C5D"/>
    <w:rsid w:val="00924048"/>
    <w:rsid w:val="0092448C"/>
    <w:rsid w:val="009245E5"/>
    <w:rsid w:val="00924704"/>
    <w:rsid w:val="009251D9"/>
    <w:rsid w:val="00926107"/>
    <w:rsid w:val="00926142"/>
    <w:rsid w:val="00926408"/>
    <w:rsid w:val="0092648C"/>
    <w:rsid w:val="009267E0"/>
    <w:rsid w:val="00926B1B"/>
    <w:rsid w:val="0092705D"/>
    <w:rsid w:val="0092768A"/>
    <w:rsid w:val="00930242"/>
    <w:rsid w:val="00930570"/>
    <w:rsid w:val="00930CEE"/>
    <w:rsid w:val="00930D04"/>
    <w:rsid w:val="0093103A"/>
    <w:rsid w:val="009311E0"/>
    <w:rsid w:val="009314AF"/>
    <w:rsid w:val="00932C64"/>
    <w:rsid w:val="009332FF"/>
    <w:rsid w:val="0093370A"/>
    <w:rsid w:val="009338A2"/>
    <w:rsid w:val="009342FF"/>
    <w:rsid w:val="00934A84"/>
    <w:rsid w:val="009353FD"/>
    <w:rsid w:val="0093594B"/>
    <w:rsid w:val="0093615F"/>
    <w:rsid w:val="00937F6A"/>
    <w:rsid w:val="00940D85"/>
    <w:rsid w:val="00940F83"/>
    <w:rsid w:val="0094107D"/>
    <w:rsid w:val="00941502"/>
    <w:rsid w:val="00941670"/>
    <w:rsid w:val="0094198A"/>
    <w:rsid w:val="00941F71"/>
    <w:rsid w:val="00941F79"/>
    <w:rsid w:val="009423AA"/>
    <w:rsid w:val="009423B6"/>
    <w:rsid w:val="009423E1"/>
    <w:rsid w:val="009424F8"/>
    <w:rsid w:val="00943470"/>
    <w:rsid w:val="009436E4"/>
    <w:rsid w:val="00943837"/>
    <w:rsid w:val="00943C8A"/>
    <w:rsid w:val="00944332"/>
    <w:rsid w:val="00944720"/>
    <w:rsid w:val="0094499B"/>
    <w:rsid w:val="00945C4E"/>
    <w:rsid w:val="009462FE"/>
    <w:rsid w:val="00946B1D"/>
    <w:rsid w:val="009501CD"/>
    <w:rsid w:val="00950216"/>
    <w:rsid w:val="009505BD"/>
    <w:rsid w:val="00950695"/>
    <w:rsid w:val="009510B6"/>
    <w:rsid w:val="00952F53"/>
    <w:rsid w:val="009531E6"/>
    <w:rsid w:val="0095361D"/>
    <w:rsid w:val="0095386C"/>
    <w:rsid w:val="00953FD9"/>
    <w:rsid w:val="009541A4"/>
    <w:rsid w:val="00954C83"/>
    <w:rsid w:val="00954E92"/>
    <w:rsid w:val="00955F84"/>
    <w:rsid w:val="009562C0"/>
    <w:rsid w:val="009568DE"/>
    <w:rsid w:val="00956DB0"/>
    <w:rsid w:val="00956E85"/>
    <w:rsid w:val="00957237"/>
    <w:rsid w:val="00957267"/>
    <w:rsid w:val="00957406"/>
    <w:rsid w:val="00957D28"/>
    <w:rsid w:val="00957D82"/>
    <w:rsid w:val="00957D83"/>
    <w:rsid w:val="009609F4"/>
    <w:rsid w:val="00960D21"/>
    <w:rsid w:val="00961678"/>
    <w:rsid w:val="00961B48"/>
    <w:rsid w:val="0096231E"/>
    <w:rsid w:val="009632E4"/>
    <w:rsid w:val="0096355B"/>
    <w:rsid w:val="009639AC"/>
    <w:rsid w:val="00963B20"/>
    <w:rsid w:val="0096407B"/>
    <w:rsid w:val="00964EB7"/>
    <w:rsid w:val="0096594A"/>
    <w:rsid w:val="00966952"/>
    <w:rsid w:val="00966CC4"/>
    <w:rsid w:val="009673D3"/>
    <w:rsid w:val="0097092E"/>
    <w:rsid w:val="00970C2D"/>
    <w:rsid w:val="00970C35"/>
    <w:rsid w:val="00970F11"/>
    <w:rsid w:val="00971810"/>
    <w:rsid w:val="00971D8E"/>
    <w:rsid w:val="009721C4"/>
    <w:rsid w:val="00972BC8"/>
    <w:rsid w:val="00973167"/>
    <w:rsid w:val="009733C9"/>
    <w:rsid w:val="00973905"/>
    <w:rsid w:val="00973D9A"/>
    <w:rsid w:val="00973FD4"/>
    <w:rsid w:val="00974349"/>
    <w:rsid w:val="00974492"/>
    <w:rsid w:val="009747B2"/>
    <w:rsid w:val="00974C96"/>
    <w:rsid w:val="00975182"/>
    <w:rsid w:val="00975662"/>
    <w:rsid w:val="009756C7"/>
    <w:rsid w:val="00975752"/>
    <w:rsid w:val="00975A33"/>
    <w:rsid w:val="00976607"/>
    <w:rsid w:val="009770D1"/>
    <w:rsid w:val="00980133"/>
    <w:rsid w:val="00980203"/>
    <w:rsid w:val="00980391"/>
    <w:rsid w:val="00980EEA"/>
    <w:rsid w:val="0098130E"/>
    <w:rsid w:val="00981F67"/>
    <w:rsid w:val="00982369"/>
    <w:rsid w:val="00982A72"/>
    <w:rsid w:val="00982C0A"/>
    <w:rsid w:val="00982C10"/>
    <w:rsid w:val="00982D92"/>
    <w:rsid w:val="0098308B"/>
    <w:rsid w:val="00983281"/>
    <w:rsid w:val="00983A68"/>
    <w:rsid w:val="00983E9E"/>
    <w:rsid w:val="00984118"/>
    <w:rsid w:val="009841C8"/>
    <w:rsid w:val="009854FC"/>
    <w:rsid w:val="0098584D"/>
    <w:rsid w:val="00985D68"/>
    <w:rsid w:val="009862F2"/>
    <w:rsid w:val="00987223"/>
    <w:rsid w:val="00987239"/>
    <w:rsid w:val="0098731B"/>
    <w:rsid w:val="00987369"/>
    <w:rsid w:val="00990B93"/>
    <w:rsid w:val="00990FB8"/>
    <w:rsid w:val="0099125A"/>
    <w:rsid w:val="0099195B"/>
    <w:rsid w:val="00991BD1"/>
    <w:rsid w:val="00992206"/>
    <w:rsid w:val="009924F1"/>
    <w:rsid w:val="00992D6D"/>
    <w:rsid w:val="00993095"/>
    <w:rsid w:val="0099346E"/>
    <w:rsid w:val="00993C43"/>
    <w:rsid w:val="009940F5"/>
    <w:rsid w:val="0099421E"/>
    <w:rsid w:val="009942C7"/>
    <w:rsid w:val="00994A9E"/>
    <w:rsid w:val="00994E6E"/>
    <w:rsid w:val="00994EEE"/>
    <w:rsid w:val="009954B9"/>
    <w:rsid w:val="00995FBE"/>
    <w:rsid w:val="0099769B"/>
    <w:rsid w:val="00997765"/>
    <w:rsid w:val="009A02BF"/>
    <w:rsid w:val="009A0F00"/>
    <w:rsid w:val="009A111C"/>
    <w:rsid w:val="009A1608"/>
    <w:rsid w:val="009A18D3"/>
    <w:rsid w:val="009A19F7"/>
    <w:rsid w:val="009A271D"/>
    <w:rsid w:val="009A3105"/>
    <w:rsid w:val="009A3501"/>
    <w:rsid w:val="009A401E"/>
    <w:rsid w:val="009A50AC"/>
    <w:rsid w:val="009A5710"/>
    <w:rsid w:val="009A692E"/>
    <w:rsid w:val="009A69BA"/>
    <w:rsid w:val="009A6DB8"/>
    <w:rsid w:val="009A74C3"/>
    <w:rsid w:val="009A769A"/>
    <w:rsid w:val="009A7829"/>
    <w:rsid w:val="009A7A62"/>
    <w:rsid w:val="009A7AA3"/>
    <w:rsid w:val="009B0017"/>
    <w:rsid w:val="009B0335"/>
    <w:rsid w:val="009B0CA0"/>
    <w:rsid w:val="009B0DCB"/>
    <w:rsid w:val="009B1283"/>
    <w:rsid w:val="009B169D"/>
    <w:rsid w:val="009B1E3C"/>
    <w:rsid w:val="009B1EBE"/>
    <w:rsid w:val="009B2124"/>
    <w:rsid w:val="009B238A"/>
    <w:rsid w:val="009B24E4"/>
    <w:rsid w:val="009B27B9"/>
    <w:rsid w:val="009B30BE"/>
    <w:rsid w:val="009B3230"/>
    <w:rsid w:val="009B378A"/>
    <w:rsid w:val="009B3AE8"/>
    <w:rsid w:val="009B3D86"/>
    <w:rsid w:val="009B3EE0"/>
    <w:rsid w:val="009B3F5D"/>
    <w:rsid w:val="009B4A9D"/>
    <w:rsid w:val="009B4EBC"/>
    <w:rsid w:val="009B515E"/>
    <w:rsid w:val="009B5BF1"/>
    <w:rsid w:val="009B63F4"/>
    <w:rsid w:val="009B69DA"/>
    <w:rsid w:val="009B6A35"/>
    <w:rsid w:val="009B71CA"/>
    <w:rsid w:val="009B72BE"/>
    <w:rsid w:val="009B768A"/>
    <w:rsid w:val="009C015F"/>
    <w:rsid w:val="009C062D"/>
    <w:rsid w:val="009C10C0"/>
    <w:rsid w:val="009C11E1"/>
    <w:rsid w:val="009C15D1"/>
    <w:rsid w:val="009C167B"/>
    <w:rsid w:val="009C1BF5"/>
    <w:rsid w:val="009C1E1F"/>
    <w:rsid w:val="009C217B"/>
    <w:rsid w:val="009C2B6F"/>
    <w:rsid w:val="009C2C56"/>
    <w:rsid w:val="009C2E7E"/>
    <w:rsid w:val="009C2EAC"/>
    <w:rsid w:val="009C3232"/>
    <w:rsid w:val="009C36A7"/>
    <w:rsid w:val="009C41EF"/>
    <w:rsid w:val="009C43B8"/>
    <w:rsid w:val="009C47EA"/>
    <w:rsid w:val="009C48B1"/>
    <w:rsid w:val="009C4A3D"/>
    <w:rsid w:val="009C504D"/>
    <w:rsid w:val="009C5664"/>
    <w:rsid w:val="009C5C33"/>
    <w:rsid w:val="009C6450"/>
    <w:rsid w:val="009C6CD8"/>
    <w:rsid w:val="009C6F87"/>
    <w:rsid w:val="009C7108"/>
    <w:rsid w:val="009C73E2"/>
    <w:rsid w:val="009C7431"/>
    <w:rsid w:val="009C74A4"/>
    <w:rsid w:val="009C794C"/>
    <w:rsid w:val="009D1494"/>
    <w:rsid w:val="009D1687"/>
    <w:rsid w:val="009D182B"/>
    <w:rsid w:val="009D1919"/>
    <w:rsid w:val="009D1C6A"/>
    <w:rsid w:val="009D21A6"/>
    <w:rsid w:val="009D23B6"/>
    <w:rsid w:val="009D2DC8"/>
    <w:rsid w:val="009D338E"/>
    <w:rsid w:val="009D40DB"/>
    <w:rsid w:val="009D4453"/>
    <w:rsid w:val="009D4536"/>
    <w:rsid w:val="009D5120"/>
    <w:rsid w:val="009D673F"/>
    <w:rsid w:val="009D6C5F"/>
    <w:rsid w:val="009D7264"/>
    <w:rsid w:val="009D7F44"/>
    <w:rsid w:val="009D7FA2"/>
    <w:rsid w:val="009E04BB"/>
    <w:rsid w:val="009E0AED"/>
    <w:rsid w:val="009E0C61"/>
    <w:rsid w:val="009E0D0D"/>
    <w:rsid w:val="009E15B4"/>
    <w:rsid w:val="009E1860"/>
    <w:rsid w:val="009E1FBC"/>
    <w:rsid w:val="009E2524"/>
    <w:rsid w:val="009E256E"/>
    <w:rsid w:val="009E264E"/>
    <w:rsid w:val="009E26B8"/>
    <w:rsid w:val="009E29C6"/>
    <w:rsid w:val="009E4DB8"/>
    <w:rsid w:val="009E4F88"/>
    <w:rsid w:val="009E600B"/>
    <w:rsid w:val="009E66D5"/>
    <w:rsid w:val="009E6F06"/>
    <w:rsid w:val="009E77C8"/>
    <w:rsid w:val="009F006D"/>
    <w:rsid w:val="009F0294"/>
    <w:rsid w:val="009F0750"/>
    <w:rsid w:val="009F0D1F"/>
    <w:rsid w:val="009F0F82"/>
    <w:rsid w:val="009F137A"/>
    <w:rsid w:val="009F24AD"/>
    <w:rsid w:val="009F2DEF"/>
    <w:rsid w:val="009F2E12"/>
    <w:rsid w:val="009F2FA6"/>
    <w:rsid w:val="009F3834"/>
    <w:rsid w:val="009F39D7"/>
    <w:rsid w:val="009F41CD"/>
    <w:rsid w:val="009F41FD"/>
    <w:rsid w:val="009F4313"/>
    <w:rsid w:val="009F44BD"/>
    <w:rsid w:val="009F4678"/>
    <w:rsid w:val="009F474D"/>
    <w:rsid w:val="009F4D92"/>
    <w:rsid w:val="009F5526"/>
    <w:rsid w:val="009F5D53"/>
    <w:rsid w:val="009F606E"/>
    <w:rsid w:val="009F60A1"/>
    <w:rsid w:val="009F657A"/>
    <w:rsid w:val="009F6821"/>
    <w:rsid w:val="009F69C4"/>
    <w:rsid w:val="009F6DAF"/>
    <w:rsid w:val="009F79DC"/>
    <w:rsid w:val="009F7AA7"/>
    <w:rsid w:val="009F7BA6"/>
    <w:rsid w:val="00A0079B"/>
    <w:rsid w:val="00A007B0"/>
    <w:rsid w:val="00A00A39"/>
    <w:rsid w:val="00A01351"/>
    <w:rsid w:val="00A018FE"/>
    <w:rsid w:val="00A0236C"/>
    <w:rsid w:val="00A0240F"/>
    <w:rsid w:val="00A02740"/>
    <w:rsid w:val="00A02A42"/>
    <w:rsid w:val="00A02EF6"/>
    <w:rsid w:val="00A03465"/>
    <w:rsid w:val="00A03FD6"/>
    <w:rsid w:val="00A0418E"/>
    <w:rsid w:val="00A04689"/>
    <w:rsid w:val="00A04F3D"/>
    <w:rsid w:val="00A05470"/>
    <w:rsid w:val="00A05AD5"/>
    <w:rsid w:val="00A05AD7"/>
    <w:rsid w:val="00A05E23"/>
    <w:rsid w:val="00A0601D"/>
    <w:rsid w:val="00A06F8F"/>
    <w:rsid w:val="00A078DF"/>
    <w:rsid w:val="00A100EF"/>
    <w:rsid w:val="00A10506"/>
    <w:rsid w:val="00A10CB7"/>
    <w:rsid w:val="00A10ED2"/>
    <w:rsid w:val="00A122AF"/>
    <w:rsid w:val="00A12AA5"/>
    <w:rsid w:val="00A12D78"/>
    <w:rsid w:val="00A1301C"/>
    <w:rsid w:val="00A13CB4"/>
    <w:rsid w:val="00A146C7"/>
    <w:rsid w:val="00A14935"/>
    <w:rsid w:val="00A15496"/>
    <w:rsid w:val="00A15785"/>
    <w:rsid w:val="00A15A11"/>
    <w:rsid w:val="00A1685B"/>
    <w:rsid w:val="00A16B5B"/>
    <w:rsid w:val="00A16D07"/>
    <w:rsid w:val="00A17554"/>
    <w:rsid w:val="00A205BE"/>
    <w:rsid w:val="00A20C57"/>
    <w:rsid w:val="00A20DFD"/>
    <w:rsid w:val="00A20FC8"/>
    <w:rsid w:val="00A226BE"/>
    <w:rsid w:val="00A22AB3"/>
    <w:rsid w:val="00A22E83"/>
    <w:rsid w:val="00A238BD"/>
    <w:rsid w:val="00A238E5"/>
    <w:rsid w:val="00A23A9E"/>
    <w:rsid w:val="00A23B15"/>
    <w:rsid w:val="00A23BF5"/>
    <w:rsid w:val="00A23F13"/>
    <w:rsid w:val="00A23F40"/>
    <w:rsid w:val="00A2403E"/>
    <w:rsid w:val="00A24A59"/>
    <w:rsid w:val="00A24D09"/>
    <w:rsid w:val="00A24F01"/>
    <w:rsid w:val="00A25398"/>
    <w:rsid w:val="00A25B6D"/>
    <w:rsid w:val="00A25E13"/>
    <w:rsid w:val="00A25E86"/>
    <w:rsid w:val="00A264D4"/>
    <w:rsid w:val="00A26B68"/>
    <w:rsid w:val="00A270AC"/>
    <w:rsid w:val="00A2722B"/>
    <w:rsid w:val="00A27BE5"/>
    <w:rsid w:val="00A27C67"/>
    <w:rsid w:val="00A30B44"/>
    <w:rsid w:val="00A30C41"/>
    <w:rsid w:val="00A31A65"/>
    <w:rsid w:val="00A32097"/>
    <w:rsid w:val="00A32175"/>
    <w:rsid w:val="00A32353"/>
    <w:rsid w:val="00A32B0E"/>
    <w:rsid w:val="00A33692"/>
    <w:rsid w:val="00A33B92"/>
    <w:rsid w:val="00A33DE7"/>
    <w:rsid w:val="00A33E94"/>
    <w:rsid w:val="00A34180"/>
    <w:rsid w:val="00A34389"/>
    <w:rsid w:val="00A3483B"/>
    <w:rsid w:val="00A34CDE"/>
    <w:rsid w:val="00A34FAC"/>
    <w:rsid w:val="00A351B9"/>
    <w:rsid w:val="00A35812"/>
    <w:rsid w:val="00A35BDA"/>
    <w:rsid w:val="00A3632E"/>
    <w:rsid w:val="00A364ED"/>
    <w:rsid w:val="00A36C69"/>
    <w:rsid w:val="00A36DF9"/>
    <w:rsid w:val="00A373CD"/>
    <w:rsid w:val="00A374DA"/>
    <w:rsid w:val="00A375E8"/>
    <w:rsid w:val="00A37901"/>
    <w:rsid w:val="00A4060C"/>
    <w:rsid w:val="00A40674"/>
    <w:rsid w:val="00A4073A"/>
    <w:rsid w:val="00A4078E"/>
    <w:rsid w:val="00A4126A"/>
    <w:rsid w:val="00A41465"/>
    <w:rsid w:val="00A41918"/>
    <w:rsid w:val="00A41946"/>
    <w:rsid w:val="00A41D17"/>
    <w:rsid w:val="00A4282F"/>
    <w:rsid w:val="00A43245"/>
    <w:rsid w:val="00A43255"/>
    <w:rsid w:val="00A439D0"/>
    <w:rsid w:val="00A43BFF"/>
    <w:rsid w:val="00A43E32"/>
    <w:rsid w:val="00A44411"/>
    <w:rsid w:val="00A44DE9"/>
    <w:rsid w:val="00A450DC"/>
    <w:rsid w:val="00A45284"/>
    <w:rsid w:val="00A45917"/>
    <w:rsid w:val="00A45A4B"/>
    <w:rsid w:val="00A45AFF"/>
    <w:rsid w:val="00A464E3"/>
    <w:rsid w:val="00A4653C"/>
    <w:rsid w:val="00A468E9"/>
    <w:rsid w:val="00A47030"/>
    <w:rsid w:val="00A472CB"/>
    <w:rsid w:val="00A47626"/>
    <w:rsid w:val="00A4799D"/>
    <w:rsid w:val="00A47BC3"/>
    <w:rsid w:val="00A47D47"/>
    <w:rsid w:val="00A51407"/>
    <w:rsid w:val="00A51B06"/>
    <w:rsid w:val="00A523AF"/>
    <w:rsid w:val="00A5274E"/>
    <w:rsid w:val="00A52E80"/>
    <w:rsid w:val="00A536FD"/>
    <w:rsid w:val="00A53735"/>
    <w:rsid w:val="00A53A9B"/>
    <w:rsid w:val="00A53D9B"/>
    <w:rsid w:val="00A54274"/>
    <w:rsid w:val="00A547E2"/>
    <w:rsid w:val="00A549BD"/>
    <w:rsid w:val="00A55194"/>
    <w:rsid w:val="00A558EA"/>
    <w:rsid w:val="00A55CB2"/>
    <w:rsid w:val="00A56430"/>
    <w:rsid w:val="00A56957"/>
    <w:rsid w:val="00A576B3"/>
    <w:rsid w:val="00A57A43"/>
    <w:rsid w:val="00A60D89"/>
    <w:rsid w:val="00A60F4D"/>
    <w:rsid w:val="00A615A5"/>
    <w:rsid w:val="00A61F28"/>
    <w:rsid w:val="00A61F8A"/>
    <w:rsid w:val="00A6215C"/>
    <w:rsid w:val="00A62448"/>
    <w:rsid w:val="00A62460"/>
    <w:rsid w:val="00A62930"/>
    <w:rsid w:val="00A62D9C"/>
    <w:rsid w:val="00A62E73"/>
    <w:rsid w:val="00A63963"/>
    <w:rsid w:val="00A64343"/>
    <w:rsid w:val="00A65BD1"/>
    <w:rsid w:val="00A65F9A"/>
    <w:rsid w:val="00A66EFB"/>
    <w:rsid w:val="00A67858"/>
    <w:rsid w:val="00A70749"/>
    <w:rsid w:val="00A70802"/>
    <w:rsid w:val="00A70D23"/>
    <w:rsid w:val="00A71158"/>
    <w:rsid w:val="00A71234"/>
    <w:rsid w:val="00A717B1"/>
    <w:rsid w:val="00A7191F"/>
    <w:rsid w:val="00A71EAE"/>
    <w:rsid w:val="00A71EF6"/>
    <w:rsid w:val="00A72656"/>
    <w:rsid w:val="00A726C4"/>
    <w:rsid w:val="00A72E41"/>
    <w:rsid w:val="00A7397D"/>
    <w:rsid w:val="00A73B9F"/>
    <w:rsid w:val="00A74C48"/>
    <w:rsid w:val="00A757C6"/>
    <w:rsid w:val="00A75AA1"/>
    <w:rsid w:val="00A75B3D"/>
    <w:rsid w:val="00A765C4"/>
    <w:rsid w:val="00A76C33"/>
    <w:rsid w:val="00A77668"/>
    <w:rsid w:val="00A7766C"/>
    <w:rsid w:val="00A776EB"/>
    <w:rsid w:val="00A801B1"/>
    <w:rsid w:val="00A80631"/>
    <w:rsid w:val="00A81845"/>
    <w:rsid w:val="00A827A0"/>
    <w:rsid w:val="00A83292"/>
    <w:rsid w:val="00A838AC"/>
    <w:rsid w:val="00A85014"/>
    <w:rsid w:val="00A854EB"/>
    <w:rsid w:val="00A857DA"/>
    <w:rsid w:val="00A85CEA"/>
    <w:rsid w:val="00A86093"/>
    <w:rsid w:val="00A860BD"/>
    <w:rsid w:val="00A862D2"/>
    <w:rsid w:val="00A8681A"/>
    <w:rsid w:val="00A86AAF"/>
    <w:rsid w:val="00A86F05"/>
    <w:rsid w:val="00A87404"/>
    <w:rsid w:val="00A87462"/>
    <w:rsid w:val="00A87515"/>
    <w:rsid w:val="00A87526"/>
    <w:rsid w:val="00A87D58"/>
    <w:rsid w:val="00A905C5"/>
    <w:rsid w:val="00A90B12"/>
    <w:rsid w:val="00A90E62"/>
    <w:rsid w:val="00A90F98"/>
    <w:rsid w:val="00A9147A"/>
    <w:rsid w:val="00A91964"/>
    <w:rsid w:val="00A925B8"/>
    <w:rsid w:val="00A92BAD"/>
    <w:rsid w:val="00A939C8"/>
    <w:rsid w:val="00A93A64"/>
    <w:rsid w:val="00A93EDE"/>
    <w:rsid w:val="00A9426D"/>
    <w:rsid w:val="00A94621"/>
    <w:rsid w:val="00A946E3"/>
    <w:rsid w:val="00A94945"/>
    <w:rsid w:val="00A953B8"/>
    <w:rsid w:val="00A958BE"/>
    <w:rsid w:val="00A95BE4"/>
    <w:rsid w:val="00A96FD7"/>
    <w:rsid w:val="00A97AC8"/>
    <w:rsid w:val="00A97B83"/>
    <w:rsid w:val="00A97CD2"/>
    <w:rsid w:val="00AA0E1B"/>
    <w:rsid w:val="00AA168C"/>
    <w:rsid w:val="00AA1C6F"/>
    <w:rsid w:val="00AA1CDB"/>
    <w:rsid w:val="00AA1D1B"/>
    <w:rsid w:val="00AA22C6"/>
    <w:rsid w:val="00AA274E"/>
    <w:rsid w:val="00AA374E"/>
    <w:rsid w:val="00AA40BD"/>
    <w:rsid w:val="00AA44EC"/>
    <w:rsid w:val="00AA4AC7"/>
    <w:rsid w:val="00AA515C"/>
    <w:rsid w:val="00AA54A4"/>
    <w:rsid w:val="00AA6DB8"/>
    <w:rsid w:val="00AA6FB6"/>
    <w:rsid w:val="00AA7084"/>
    <w:rsid w:val="00AA770F"/>
    <w:rsid w:val="00AA7E7F"/>
    <w:rsid w:val="00AA7F58"/>
    <w:rsid w:val="00AB07DD"/>
    <w:rsid w:val="00AB083F"/>
    <w:rsid w:val="00AB08B6"/>
    <w:rsid w:val="00AB097C"/>
    <w:rsid w:val="00AB0B99"/>
    <w:rsid w:val="00AB137E"/>
    <w:rsid w:val="00AB1605"/>
    <w:rsid w:val="00AB1B55"/>
    <w:rsid w:val="00AB1CA0"/>
    <w:rsid w:val="00AB1DE7"/>
    <w:rsid w:val="00AB1E17"/>
    <w:rsid w:val="00AB2073"/>
    <w:rsid w:val="00AB25F4"/>
    <w:rsid w:val="00AB266B"/>
    <w:rsid w:val="00AB378F"/>
    <w:rsid w:val="00AB3DFA"/>
    <w:rsid w:val="00AB489D"/>
    <w:rsid w:val="00AB4AF5"/>
    <w:rsid w:val="00AB4FBA"/>
    <w:rsid w:val="00AB513E"/>
    <w:rsid w:val="00AB5559"/>
    <w:rsid w:val="00AB5A3E"/>
    <w:rsid w:val="00AB6A39"/>
    <w:rsid w:val="00AB7730"/>
    <w:rsid w:val="00AB7D46"/>
    <w:rsid w:val="00AC01F1"/>
    <w:rsid w:val="00AC027B"/>
    <w:rsid w:val="00AC031B"/>
    <w:rsid w:val="00AC0B8D"/>
    <w:rsid w:val="00AC0FB9"/>
    <w:rsid w:val="00AC1C2F"/>
    <w:rsid w:val="00AC1F2A"/>
    <w:rsid w:val="00AC1F2F"/>
    <w:rsid w:val="00AC2180"/>
    <w:rsid w:val="00AC2415"/>
    <w:rsid w:val="00AC2BB4"/>
    <w:rsid w:val="00AC2F15"/>
    <w:rsid w:val="00AC3635"/>
    <w:rsid w:val="00AC3DAE"/>
    <w:rsid w:val="00AC418F"/>
    <w:rsid w:val="00AC41BB"/>
    <w:rsid w:val="00AC4529"/>
    <w:rsid w:val="00AC4CB4"/>
    <w:rsid w:val="00AC4D7B"/>
    <w:rsid w:val="00AC4EA6"/>
    <w:rsid w:val="00AC5673"/>
    <w:rsid w:val="00AC5966"/>
    <w:rsid w:val="00AC5A0A"/>
    <w:rsid w:val="00AC78BB"/>
    <w:rsid w:val="00AC7B57"/>
    <w:rsid w:val="00AC7DED"/>
    <w:rsid w:val="00AD00A3"/>
    <w:rsid w:val="00AD04FF"/>
    <w:rsid w:val="00AD09C4"/>
    <w:rsid w:val="00AD0A9F"/>
    <w:rsid w:val="00AD1F43"/>
    <w:rsid w:val="00AD21F0"/>
    <w:rsid w:val="00AD2318"/>
    <w:rsid w:val="00AD2B28"/>
    <w:rsid w:val="00AD2F44"/>
    <w:rsid w:val="00AD3480"/>
    <w:rsid w:val="00AD4132"/>
    <w:rsid w:val="00AD598E"/>
    <w:rsid w:val="00AD5AB6"/>
    <w:rsid w:val="00AD5D4F"/>
    <w:rsid w:val="00AD620D"/>
    <w:rsid w:val="00AD6341"/>
    <w:rsid w:val="00AD6BFA"/>
    <w:rsid w:val="00AD754E"/>
    <w:rsid w:val="00AD76A9"/>
    <w:rsid w:val="00AD7BB7"/>
    <w:rsid w:val="00AE000C"/>
    <w:rsid w:val="00AE0682"/>
    <w:rsid w:val="00AE18E9"/>
    <w:rsid w:val="00AE2447"/>
    <w:rsid w:val="00AE3397"/>
    <w:rsid w:val="00AE3BD9"/>
    <w:rsid w:val="00AE4081"/>
    <w:rsid w:val="00AE40A4"/>
    <w:rsid w:val="00AE4302"/>
    <w:rsid w:val="00AE4A8B"/>
    <w:rsid w:val="00AE4E03"/>
    <w:rsid w:val="00AE630F"/>
    <w:rsid w:val="00AE7516"/>
    <w:rsid w:val="00AE7877"/>
    <w:rsid w:val="00AE7EF7"/>
    <w:rsid w:val="00AF1517"/>
    <w:rsid w:val="00AF1B51"/>
    <w:rsid w:val="00AF20E9"/>
    <w:rsid w:val="00AF21C9"/>
    <w:rsid w:val="00AF24AA"/>
    <w:rsid w:val="00AF25A9"/>
    <w:rsid w:val="00AF2B46"/>
    <w:rsid w:val="00AF2C4C"/>
    <w:rsid w:val="00AF2F6E"/>
    <w:rsid w:val="00AF37A6"/>
    <w:rsid w:val="00AF3C6D"/>
    <w:rsid w:val="00AF4E21"/>
    <w:rsid w:val="00AF5568"/>
    <w:rsid w:val="00AF55B1"/>
    <w:rsid w:val="00AF57AF"/>
    <w:rsid w:val="00AF581E"/>
    <w:rsid w:val="00AF5B58"/>
    <w:rsid w:val="00AF6853"/>
    <w:rsid w:val="00AF6E6E"/>
    <w:rsid w:val="00AF73A3"/>
    <w:rsid w:val="00AF7454"/>
    <w:rsid w:val="00AF7BD0"/>
    <w:rsid w:val="00AF7ECB"/>
    <w:rsid w:val="00B004E9"/>
    <w:rsid w:val="00B005D6"/>
    <w:rsid w:val="00B00A05"/>
    <w:rsid w:val="00B013D9"/>
    <w:rsid w:val="00B02031"/>
    <w:rsid w:val="00B0262E"/>
    <w:rsid w:val="00B031CC"/>
    <w:rsid w:val="00B0320A"/>
    <w:rsid w:val="00B037A0"/>
    <w:rsid w:val="00B039D1"/>
    <w:rsid w:val="00B046F2"/>
    <w:rsid w:val="00B047F2"/>
    <w:rsid w:val="00B050A7"/>
    <w:rsid w:val="00B0540E"/>
    <w:rsid w:val="00B05668"/>
    <w:rsid w:val="00B063C3"/>
    <w:rsid w:val="00B0692E"/>
    <w:rsid w:val="00B06C62"/>
    <w:rsid w:val="00B06E3B"/>
    <w:rsid w:val="00B070AF"/>
    <w:rsid w:val="00B071DC"/>
    <w:rsid w:val="00B079F8"/>
    <w:rsid w:val="00B10162"/>
    <w:rsid w:val="00B10D68"/>
    <w:rsid w:val="00B11092"/>
    <w:rsid w:val="00B11181"/>
    <w:rsid w:val="00B111D0"/>
    <w:rsid w:val="00B11F8C"/>
    <w:rsid w:val="00B1222A"/>
    <w:rsid w:val="00B13195"/>
    <w:rsid w:val="00B13696"/>
    <w:rsid w:val="00B13809"/>
    <w:rsid w:val="00B13D27"/>
    <w:rsid w:val="00B156A6"/>
    <w:rsid w:val="00B15E4F"/>
    <w:rsid w:val="00B1631C"/>
    <w:rsid w:val="00B168BA"/>
    <w:rsid w:val="00B16DAE"/>
    <w:rsid w:val="00B1718C"/>
    <w:rsid w:val="00B20160"/>
    <w:rsid w:val="00B20F13"/>
    <w:rsid w:val="00B21916"/>
    <w:rsid w:val="00B227E2"/>
    <w:rsid w:val="00B22853"/>
    <w:rsid w:val="00B228E1"/>
    <w:rsid w:val="00B23140"/>
    <w:rsid w:val="00B23462"/>
    <w:rsid w:val="00B234AD"/>
    <w:rsid w:val="00B23B48"/>
    <w:rsid w:val="00B23B5D"/>
    <w:rsid w:val="00B23E1F"/>
    <w:rsid w:val="00B23E63"/>
    <w:rsid w:val="00B24632"/>
    <w:rsid w:val="00B253FC"/>
    <w:rsid w:val="00B25594"/>
    <w:rsid w:val="00B26CE4"/>
    <w:rsid w:val="00B26EAD"/>
    <w:rsid w:val="00B275D0"/>
    <w:rsid w:val="00B27790"/>
    <w:rsid w:val="00B27D36"/>
    <w:rsid w:val="00B27D89"/>
    <w:rsid w:val="00B27EB4"/>
    <w:rsid w:val="00B27EFE"/>
    <w:rsid w:val="00B30A3A"/>
    <w:rsid w:val="00B30CEA"/>
    <w:rsid w:val="00B30DE1"/>
    <w:rsid w:val="00B30EC0"/>
    <w:rsid w:val="00B3115B"/>
    <w:rsid w:val="00B3128B"/>
    <w:rsid w:val="00B3203B"/>
    <w:rsid w:val="00B32431"/>
    <w:rsid w:val="00B32470"/>
    <w:rsid w:val="00B32723"/>
    <w:rsid w:val="00B32803"/>
    <w:rsid w:val="00B34D0C"/>
    <w:rsid w:val="00B34F66"/>
    <w:rsid w:val="00B35952"/>
    <w:rsid w:val="00B3623A"/>
    <w:rsid w:val="00B36864"/>
    <w:rsid w:val="00B37B0A"/>
    <w:rsid w:val="00B37B16"/>
    <w:rsid w:val="00B37ECA"/>
    <w:rsid w:val="00B40651"/>
    <w:rsid w:val="00B406E5"/>
    <w:rsid w:val="00B40F11"/>
    <w:rsid w:val="00B40F35"/>
    <w:rsid w:val="00B41EE9"/>
    <w:rsid w:val="00B4230F"/>
    <w:rsid w:val="00B4235C"/>
    <w:rsid w:val="00B4288A"/>
    <w:rsid w:val="00B431B3"/>
    <w:rsid w:val="00B433A0"/>
    <w:rsid w:val="00B44E31"/>
    <w:rsid w:val="00B44E56"/>
    <w:rsid w:val="00B45086"/>
    <w:rsid w:val="00B45266"/>
    <w:rsid w:val="00B453DB"/>
    <w:rsid w:val="00B45971"/>
    <w:rsid w:val="00B459F5"/>
    <w:rsid w:val="00B46147"/>
    <w:rsid w:val="00B468AA"/>
    <w:rsid w:val="00B46D50"/>
    <w:rsid w:val="00B47521"/>
    <w:rsid w:val="00B47CE9"/>
    <w:rsid w:val="00B47E34"/>
    <w:rsid w:val="00B47E92"/>
    <w:rsid w:val="00B50633"/>
    <w:rsid w:val="00B5100A"/>
    <w:rsid w:val="00B526BF"/>
    <w:rsid w:val="00B52CCC"/>
    <w:rsid w:val="00B5465C"/>
    <w:rsid w:val="00B5474F"/>
    <w:rsid w:val="00B5515E"/>
    <w:rsid w:val="00B55369"/>
    <w:rsid w:val="00B55711"/>
    <w:rsid w:val="00B557FB"/>
    <w:rsid w:val="00B55CC7"/>
    <w:rsid w:val="00B561E5"/>
    <w:rsid w:val="00B56A92"/>
    <w:rsid w:val="00B56AAA"/>
    <w:rsid w:val="00B57ABE"/>
    <w:rsid w:val="00B57E48"/>
    <w:rsid w:val="00B601FC"/>
    <w:rsid w:val="00B6134E"/>
    <w:rsid w:val="00B61662"/>
    <w:rsid w:val="00B61C49"/>
    <w:rsid w:val="00B61FB2"/>
    <w:rsid w:val="00B6223E"/>
    <w:rsid w:val="00B62366"/>
    <w:rsid w:val="00B628E4"/>
    <w:rsid w:val="00B62985"/>
    <w:rsid w:val="00B62E4C"/>
    <w:rsid w:val="00B632E1"/>
    <w:rsid w:val="00B63A32"/>
    <w:rsid w:val="00B64341"/>
    <w:rsid w:val="00B64FDE"/>
    <w:rsid w:val="00B65052"/>
    <w:rsid w:val="00B65395"/>
    <w:rsid w:val="00B658A1"/>
    <w:rsid w:val="00B65DAB"/>
    <w:rsid w:val="00B66016"/>
    <w:rsid w:val="00B66996"/>
    <w:rsid w:val="00B67292"/>
    <w:rsid w:val="00B67395"/>
    <w:rsid w:val="00B67846"/>
    <w:rsid w:val="00B679B7"/>
    <w:rsid w:val="00B67AE9"/>
    <w:rsid w:val="00B67F27"/>
    <w:rsid w:val="00B70915"/>
    <w:rsid w:val="00B70BDA"/>
    <w:rsid w:val="00B71173"/>
    <w:rsid w:val="00B717CB"/>
    <w:rsid w:val="00B71804"/>
    <w:rsid w:val="00B71F07"/>
    <w:rsid w:val="00B725F5"/>
    <w:rsid w:val="00B726D8"/>
    <w:rsid w:val="00B72D23"/>
    <w:rsid w:val="00B73720"/>
    <w:rsid w:val="00B73ACD"/>
    <w:rsid w:val="00B740F0"/>
    <w:rsid w:val="00B743E0"/>
    <w:rsid w:val="00B74E0C"/>
    <w:rsid w:val="00B75F3B"/>
    <w:rsid w:val="00B76A38"/>
    <w:rsid w:val="00B7701B"/>
    <w:rsid w:val="00B771F6"/>
    <w:rsid w:val="00B775EA"/>
    <w:rsid w:val="00B77A82"/>
    <w:rsid w:val="00B80195"/>
    <w:rsid w:val="00B80D0C"/>
    <w:rsid w:val="00B81199"/>
    <w:rsid w:val="00B81289"/>
    <w:rsid w:val="00B813BA"/>
    <w:rsid w:val="00B81506"/>
    <w:rsid w:val="00B81CF3"/>
    <w:rsid w:val="00B82410"/>
    <w:rsid w:val="00B824EA"/>
    <w:rsid w:val="00B82A33"/>
    <w:rsid w:val="00B82F01"/>
    <w:rsid w:val="00B8334E"/>
    <w:rsid w:val="00B836A0"/>
    <w:rsid w:val="00B8394E"/>
    <w:rsid w:val="00B84396"/>
    <w:rsid w:val="00B84508"/>
    <w:rsid w:val="00B84627"/>
    <w:rsid w:val="00B84649"/>
    <w:rsid w:val="00B854DB"/>
    <w:rsid w:val="00B860FE"/>
    <w:rsid w:val="00B86B40"/>
    <w:rsid w:val="00B87596"/>
    <w:rsid w:val="00B87717"/>
    <w:rsid w:val="00B877A4"/>
    <w:rsid w:val="00B87E0B"/>
    <w:rsid w:val="00B87E94"/>
    <w:rsid w:val="00B87F4A"/>
    <w:rsid w:val="00B902A8"/>
    <w:rsid w:val="00B905CF"/>
    <w:rsid w:val="00B90904"/>
    <w:rsid w:val="00B90B62"/>
    <w:rsid w:val="00B90C44"/>
    <w:rsid w:val="00B91334"/>
    <w:rsid w:val="00B91E74"/>
    <w:rsid w:val="00B92876"/>
    <w:rsid w:val="00B928BA"/>
    <w:rsid w:val="00B92B73"/>
    <w:rsid w:val="00B9393F"/>
    <w:rsid w:val="00B9428B"/>
    <w:rsid w:val="00B94AFE"/>
    <w:rsid w:val="00B95AB7"/>
    <w:rsid w:val="00B96315"/>
    <w:rsid w:val="00B96465"/>
    <w:rsid w:val="00B979BC"/>
    <w:rsid w:val="00B97EB4"/>
    <w:rsid w:val="00B97F5E"/>
    <w:rsid w:val="00BA0667"/>
    <w:rsid w:val="00BA0799"/>
    <w:rsid w:val="00BA0A6D"/>
    <w:rsid w:val="00BA0A73"/>
    <w:rsid w:val="00BA122D"/>
    <w:rsid w:val="00BA135E"/>
    <w:rsid w:val="00BA166A"/>
    <w:rsid w:val="00BA1BF7"/>
    <w:rsid w:val="00BA20B8"/>
    <w:rsid w:val="00BA21E2"/>
    <w:rsid w:val="00BA25D1"/>
    <w:rsid w:val="00BA2DF6"/>
    <w:rsid w:val="00BA3283"/>
    <w:rsid w:val="00BA5C44"/>
    <w:rsid w:val="00BA6EB8"/>
    <w:rsid w:val="00BA73F9"/>
    <w:rsid w:val="00BB0804"/>
    <w:rsid w:val="00BB11D7"/>
    <w:rsid w:val="00BB14E6"/>
    <w:rsid w:val="00BB1916"/>
    <w:rsid w:val="00BB1CA5"/>
    <w:rsid w:val="00BB2715"/>
    <w:rsid w:val="00BB2766"/>
    <w:rsid w:val="00BB2E1C"/>
    <w:rsid w:val="00BB30B7"/>
    <w:rsid w:val="00BB3AF8"/>
    <w:rsid w:val="00BB454C"/>
    <w:rsid w:val="00BB4724"/>
    <w:rsid w:val="00BB4E93"/>
    <w:rsid w:val="00BB4FC1"/>
    <w:rsid w:val="00BB525B"/>
    <w:rsid w:val="00BB5BD2"/>
    <w:rsid w:val="00BB5D05"/>
    <w:rsid w:val="00BB5ED3"/>
    <w:rsid w:val="00BB6C6F"/>
    <w:rsid w:val="00BB6D25"/>
    <w:rsid w:val="00BB75F1"/>
    <w:rsid w:val="00BB7601"/>
    <w:rsid w:val="00BC02E7"/>
    <w:rsid w:val="00BC0356"/>
    <w:rsid w:val="00BC036B"/>
    <w:rsid w:val="00BC0FFE"/>
    <w:rsid w:val="00BC140F"/>
    <w:rsid w:val="00BC1EDB"/>
    <w:rsid w:val="00BC243F"/>
    <w:rsid w:val="00BC26A8"/>
    <w:rsid w:val="00BC3343"/>
    <w:rsid w:val="00BC35F5"/>
    <w:rsid w:val="00BC38FF"/>
    <w:rsid w:val="00BC3A19"/>
    <w:rsid w:val="00BC421E"/>
    <w:rsid w:val="00BC44B9"/>
    <w:rsid w:val="00BC45D1"/>
    <w:rsid w:val="00BC5644"/>
    <w:rsid w:val="00BC5D0A"/>
    <w:rsid w:val="00BC650D"/>
    <w:rsid w:val="00BC678C"/>
    <w:rsid w:val="00BC6E1E"/>
    <w:rsid w:val="00BC731B"/>
    <w:rsid w:val="00BC7A23"/>
    <w:rsid w:val="00BC7C95"/>
    <w:rsid w:val="00BD0452"/>
    <w:rsid w:val="00BD0D2A"/>
    <w:rsid w:val="00BD1112"/>
    <w:rsid w:val="00BD1429"/>
    <w:rsid w:val="00BD1443"/>
    <w:rsid w:val="00BD1A67"/>
    <w:rsid w:val="00BD1BAE"/>
    <w:rsid w:val="00BD227D"/>
    <w:rsid w:val="00BD2EB8"/>
    <w:rsid w:val="00BD324E"/>
    <w:rsid w:val="00BD383A"/>
    <w:rsid w:val="00BD4281"/>
    <w:rsid w:val="00BD58CE"/>
    <w:rsid w:val="00BD5A16"/>
    <w:rsid w:val="00BD5FA0"/>
    <w:rsid w:val="00BD6CFD"/>
    <w:rsid w:val="00BD71AF"/>
    <w:rsid w:val="00BD771E"/>
    <w:rsid w:val="00BD7830"/>
    <w:rsid w:val="00BE0068"/>
    <w:rsid w:val="00BE0178"/>
    <w:rsid w:val="00BE01FF"/>
    <w:rsid w:val="00BE05CE"/>
    <w:rsid w:val="00BE1650"/>
    <w:rsid w:val="00BE1E7A"/>
    <w:rsid w:val="00BE1EC3"/>
    <w:rsid w:val="00BE22BA"/>
    <w:rsid w:val="00BE3AD5"/>
    <w:rsid w:val="00BE42C0"/>
    <w:rsid w:val="00BE4587"/>
    <w:rsid w:val="00BE4D10"/>
    <w:rsid w:val="00BE5955"/>
    <w:rsid w:val="00BE5A22"/>
    <w:rsid w:val="00BE66EC"/>
    <w:rsid w:val="00BE69CB"/>
    <w:rsid w:val="00BE7088"/>
    <w:rsid w:val="00BE70FA"/>
    <w:rsid w:val="00BE778C"/>
    <w:rsid w:val="00BE78F9"/>
    <w:rsid w:val="00BF00B4"/>
    <w:rsid w:val="00BF02DD"/>
    <w:rsid w:val="00BF0C8A"/>
    <w:rsid w:val="00BF14B7"/>
    <w:rsid w:val="00BF1B7F"/>
    <w:rsid w:val="00BF1BCF"/>
    <w:rsid w:val="00BF20F3"/>
    <w:rsid w:val="00BF24E0"/>
    <w:rsid w:val="00BF2EC2"/>
    <w:rsid w:val="00BF353D"/>
    <w:rsid w:val="00BF3665"/>
    <w:rsid w:val="00BF40AF"/>
    <w:rsid w:val="00BF4C88"/>
    <w:rsid w:val="00BF53BD"/>
    <w:rsid w:val="00BF5991"/>
    <w:rsid w:val="00BF59AC"/>
    <w:rsid w:val="00BF59E8"/>
    <w:rsid w:val="00BF59F7"/>
    <w:rsid w:val="00BF5B14"/>
    <w:rsid w:val="00BF5EDD"/>
    <w:rsid w:val="00BF6749"/>
    <w:rsid w:val="00BF6ADC"/>
    <w:rsid w:val="00BF6D45"/>
    <w:rsid w:val="00BF6E97"/>
    <w:rsid w:val="00C0010E"/>
    <w:rsid w:val="00C00E5C"/>
    <w:rsid w:val="00C011BB"/>
    <w:rsid w:val="00C01631"/>
    <w:rsid w:val="00C028A8"/>
    <w:rsid w:val="00C02B63"/>
    <w:rsid w:val="00C02B96"/>
    <w:rsid w:val="00C02C55"/>
    <w:rsid w:val="00C0309F"/>
    <w:rsid w:val="00C034AD"/>
    <w:rsid w:val="00C03730"/>
    <w:rsid w:val="00C03AE4"/>
    <w:rsid w:val="00C043C4"/>
    <w:rsid w:val="00C046EF"/>
    <w:rsid w:val="00C05A1D"/>
    <w:rsid w:val="00C05AD5"/>
    <w:rsid w:val="00C0624B"/>
    <w:rsid w:val="00C0673D"/>
    <w:rsid w:val="00C06915"/>
    <w:rsid w:val="00C07910"/>
    <w:rsid w:val="00C07CB2"/>
    <w:rsid w:val="00C1030D"/>
    <w:rsid w:val="00C10310"/>
    <w:rsid w:val="00C10342"/>
    <w:rsid w:val="00C11286"/>
    <w:rsid w:val="00C115A5"/>
    <w:rsid w:val="00C1164C"/>
    <w:rsid w:val="00C11670"/>
    <w:rsid w:val="00C12286"/>
    <w:rsid w:val="00C127F3"/>
    <w:rsid w:val="00C12B93"/>
    <w:rsid w:val="00C12CF1"/>
    <w:rsid w:val="00C130C2"/>
    <w:rsid w:val="00C133D2"/>
    <w:rsid w:val="00C13626"/>
    <w:rsid w:val="00C1374C"/>
    <w:rsid w:val="00C13849"/>
    <w:rsid w:val="00C13E7E"/>
    <w:rsid w:val="00C13F06"/>
    <w:rsid w:val="00C14903"/>
    <w:rsid w:val="00C14B4C"/>
    <w:rsid w:val="00C14CBC"/>
    <w:rsid w:val="00C15690"/>
    <w:rsid w:val="00C15F6E"/>
    <w:rsid w:val="00C1606C"/>
    <w:rsid w:val="00C1625A"/>
    <w:rsid w:val="00C1650A"/>
    <w:rsid w:val="00C16CD3"/>
    <w:rsid w:val="00C16FD7"/>
    <w:rsid w:val="00C175B3"/>
    <w:rsid w:val="00C17649"/>
    <w:rsid w:val="00C1796C"/>
    <w:rsid w:val="00C17F61"/>
    <w:rsid w:val="00C203E7"/>
    <w:rsid w:val="00C205D3"/>
    <w:rsid w:val="00C20A2C"/>
    <w:rsid w:val="00C20E88"/>
    <w:rsid w:val="00C20FBE"/>
    <w:rsid w:val="00C215ED"/>
    <w:rsid w:val="00C218FA"/>
    <w:rsid w:val="00C21F2A"/>
    <w:rsid w:val="00C22F9A"/>
    <w:rsid w:val="00C230E4"/>
    <w:rsid w:val="00C23397"/>
    <w:rsid w:val="00C2352D"/>
    <w:rsid w:val="00C250BC"/>
    <w:rsid w:val="00C250EA"/>
    <w:rsid w:val="00C25AFB"/>
    <w:rsid w:val="00C25F2A"/>
    <w:rsid w:val="00C261D4"/>
    <w:rsid w:val="00C2684B"/>
    <w:rsid w:val="00C26C3C"/>
    <w:rsid w:val="00C26F23"/>
    <w:rsid w:val="00C27459"/>
    <w:rsid w:val="00C27607"/>
    <w:rsid w:val="00C27A11"/>
    <w:rsid w:val="00C27D17"/>
    <w:rsid w:val="00C27D20"/>
    <w:rsid w:val="00C27F95"/>
    <w:rsid w:val="00C30384"/>
    <w:rsid w:val="00C3053F"/>
    <w:rsid w:val="00C3144E"/>
    <w:rsid w:val="00C3167C"/>
    <w:rsid w:val="00C31E61"/>
    <w:rsid w:val="00C32145"/>
    <w:rsid w:val="00C3229D"/>
    <w:rsid w:val="00C32347"/>
    <w:rsid w:val="00C33026"/>
    <w:rsid w:val="00C3371C"/>
    <w:rsid w:val="00C34457"/>
    <w:rsid w:val="00C34747"/>
    <w:rsid w:val="00C34876"/>
    <w:rsid w:val="00C34E74"/>
    <w:rsid w:val="00C359AB"/>
    <w:rsid w:val="00C35D37"/>
    <w:rsid w:val="00C35F2F"/>
    <w:rsid w:val="00C3710D"/>
    <w:rsid w:val="00C37A7C"/>
    <w:rsid w:val="00C37B74"/>
    <w:rsid w:val="00C37E33"/>
    <w:rsid w:val="00C37F60"/>
    <w:rsid w:val="00C40E9E"/>
    <w:rsid w:val="00C4155E"/>
    <w:rsid w:val="00C41AEB"/>
    <w:rsid w:val="00C41B6C"/>
    <w:rsid w:val="00C41E5B"/>
    <w:rsid w:val="00C42E5E"/>
    <w:rsid w:val="00C43474"/>
    <w:rsid w:val="00C43800"/>
    <w:rsid w:val="00C43894"/>
    <w:rsid w:val="00C43CBA"/>
    <w:rsid w:val="00C4544A"/>
    <w:rsid w:val="00C45537"/>
    <w:rsid w:val="00C45845"/>
    <w:rsid w:val="00C459FD"/>
    <w:rsid w:val="00C45C4B"/>
    <w:rsid w:val="00C45C8C"/>
    <w:rsid w:val="00C45D38"/>
    <w:rsid w:val="00C4686B"/>
    <w:rsid w:val="00C46902"/>
    <w:rsid w:val="00C469F5"/>
    <w:rsid w:val="00C47968"/>
    <w:rsid w:val="00C47D3E"/>
    <w:rsid w:val="00C5063E"/>
    <w:rsid w:val="00C50768"/>
    <w:rsid w:val="00C50EFB"/>
    <w:rsid w:val="00C51380"/>
    <w:rsid w:val="00C515AC"/>
    <w:rsid w:val="00C52E6A"/>
    <w:rsid w:val="00C52E77"/>
    <w:rsid w:val="00C53212"/>
    <w:rsid w:val="00C534BA"/>
    <w:rsid w:val="00C534ED"/>
    <w:rsid w:val="00C53ACF"/>
    <w:rsid w:val="00C53BCF"/>
    <w:rsid w:val="00C53D2D"/>
    <w:rsid w:val="00C53E12"/>
    <w:rsid w:val="00C53F2C"/>
    <w:rsid w:val="00C54162"/>
    <w:rsid w:val="00C547EF"/>
    <w:rsid w:val="00C5507C"/>
    <w:rsid w:val="00C5514F"/>
    <w:rsid w:val="00C556E0"/>
    <w:rsid w:val="00C55757"/>
    <w:rsid w:val="00C55959"/>
    <w:rsid w:val="00C55D96"/>
    <w:rsid w:val="00C56124"/>
    <w:rsid w:val="00C56D7A"/>
    <w:rsid w:val="00C56E09"/>
    <w:rsid w:val="00C56F27"/>
    <w:rsid w:val="00C60A69"/>
    <w:rsid w:val="00C60CE6"/>
    <w:rsid w:val="00C616DA"/>
    <w:rsid w:val="00C6172E"/>
    <w:rsid w:val="00C618E5"/>
    <w:rsid w:val="00C6198A"/>
    <w:rsid w:val="00C619E5"/>
    <w:rsid w:val="00C62459"/>
    <w:rsid w:val="00C62800"/>
    <w:rsid w:val="00C62A35"/>
    <w:rsid w:val="00C62BE0"/>
    <w:rsid w:val="00C63273"/>
    <w:rsid w:val="00C6366E"/>
    <w:rsid w:val="00C6397C"/>
    <w:rsid w:val="00C63BCC"/>
    <w:rsid w:val="00C63D9C"/>
    <w:rsid w:val="00C642B5"/>
    <w:rsid w:val="00C643E2"/>
    <w:rsid w:val="00C64531"/>
    <w:rsid w:val="00C6525C"/>
    <w:rsid w:val="00C6527D"/>
    <w:rsid w:val="00C65945"/>
    <w:rsid w:val="00C65DAE"/>
    <w:rsid w:val="00C65FD6"/>
    <w:rsid w:val="00C66BBD"/>
    <w:rsid w:val="00C67211"/>
    <w:rsid w:val="00C7012B"/>
    <w:rsid w:val="00C70A26"/>
    <w:rsid w:val="00C72225"/>
    <w:rsid w:val="00C72280"/>
    <w:rsid w:val="00C723C8"/>
    <w:rsid w:val="00C724E6"/>
    <w:rsid w:val="00C72B4D"/>
    <w:rsid w:val="00C72DF5"/>
    <w:rsid w:val="00C75020"/>
    <w:rsid w:val="00C766D0"/>
    <w:rsid w:val="00C7695A"/>
    <w:rsid w:val="00C76B1B"/>
    <w:rsid w:val="00C76FFF"/>
    <w:rsid w:val="00C77283"/>
    <w:rsid w:val="00C77B63"/>
    <w:rsid w:val="00C8040F"/>
    <w:rsid w:val="00C8081C"/>
    <w:rsid w:val="00C80923"/>
    <w:rsid w:val="00C81266"/>
    <w:rsid w:val="00C81699"/>
    <w:rsid w:val="00C81AC3"/>
    <w:rsid w:val="00C81BBB"/>
    <w:rsid w:val="00C81CA3"/>
    <w:rsid w:val="00C82755"/>
    <w:rsid w:val="00C82A38"/>
    <w:rsid w:val="00C82D9C"/>
    <w:rsid w:val="00C82F66"/>
    <w:rsid w:val="00C8368F"/>
    <w:rsid w:val="00C837B0"/>
    <w:rsid w:val="00C83851"/>
    <w:rsid w:val="00C83C41"/>
    <w:rsid w:val="00C83E57"/>
    <w:rsid w:val="00C84390"/>
    <w:rsid w:val="00C84449"/>
    <w:rsid w:val="00C84C9B"/>
    <w:rsid w:val="00C84F7B"/>
    <w:rsid w:val="00C85038"/>
    <w:rsid w:val="00C850CE"/>
    <w:rsid w:val="00C858BC"/>
    <w:rsid w:val="00C86C69"/>
    <w:rsid w:val="00C8705D"/>
    <w:rsid w:val="00C87175"/>
    <w:rsid w:val="00C877F4"/>
    <w:rsid w:val="00C87887"/>
    <w:rsid w:val="00C87D89"/>
    <w:rsid w:val="00C90124"/>
    <w:rsid w:val="00C90B91"/>
    <w:rsid w:val="00C9190E"/>
    <w:rsid w:val="00C93320"/>
    <w:rsid w:val="00C9374E"/>
    <w:rsid w:val="00C937B5"/>
    <w:rsid w:val="00C9558C"/>
    <w:rsid w:val="00C95F44"/>
    <w:rsid w:val="00C96200"/>
    <w:rsid w:val="00C96648"/>
    <w:rsid w:val="00C96FD5"/>
    <w:rsid w:val="00C97414"/>
    <w:rsid w:val="00CA05BB"/>
    <w:rsid w:val="00CA071E"/>
    <w:rsid w:val="00CA09DB"/>
    <w:rsid w:val="00CA0B23"/>
    <w:rsid w:val="00CA0B89"/>
    <w:rsid w:val="00CA1A32"/>
    <w:rsid w:val="00CA1A62"/>
    <w:rsid w:val="00CA1B32"/>
    <w:rsid w:val="00CA1C46"/>
    <w:rsid w:val="00CA24FD"/>
    <w:rsid w:val="00CA256E"/>
    <w:rsid w:val="00CA36D2"/>
    <w:rsid w:val="00CA3D65"/>
    <w:rsid w:val="00CA3F06"/>
    <w:rsid w:val="00CA4B86"/>
    <w:rsid w:val="00CA51A5"/>
    <w:rsid w:val="00CA5442"/>
    <w:rsid w:val="00CA682B"/>
    <w:rsid w:val="00CA6A19"/>
    <w:rsid w:val="00CA6AC6"/>
    <w:rsid w:val="00CA711C"/>
    <w:rsid w:val="00CA714F"/>
    <w:rsid w:val="00CA73A8"/>
    <w:rsid w:val="00CA7481"/>
    <w:rsid w:val="00CA7486"/>
    <w:rsid w:val="00CA7E1B"/>
    <w:rsid w:val="00CA7EC3"/>
    <w:rsid w:val="00CB133E"/>
    <w:rsid w:val="00CB194E"/>
    <w:rsid w:val="00CB19B6"/>
    <w:rsid w:val="00CB2318"/>
    <w:rsid w:val="00CB25AB"/>
    <w:rsid w:val="00CB289A"/>
    <w:rsid w:val="00CB2CA1"/>
    <w:rsid w:val="00CB3738"/>
    <w:rsid w:val="00CB3A97"/>
    <w:rsid w:val="00CB42D5"/>
    <w:rsid w:val="00CB5AAC"/>
    <w:rsid w:val="00CB69E3"/>
    <w:rsid w:val="00CB6CBB"/>
    <w:rsid w:val="00CB6DBB"/>
    <w:rsid w:val="00CB6EB6"/>
    <w:rsid w:val="00CB777D"/>
    <w:rsid w:val="00CB7C0F"/>
    <w:rsid w:val="00CB7E5D"/>
    <w:rsid w:val="00CC0658"/>
    <w:rsid w:val="00CC1095"/>
    <w:rsid w:val="00CC1145"/>
    <w:rsid w:val="00CC1503"/>
    <w:rsid w:val="00CC183E"/>
    <w:rsid w:val="00CC1D5D"/>
    <w:rsid w:val="00CC23D4"/>
    <w:rsid w:val="00CC25F4"/>
    <w:rsid w:val="00CC265D"/>
    <w:rsid w:val="00CC2869"/>
    <w:rsid w:val="00CC2887"/>
    <w:rsid w:val="00CC2AB3"/>
    <w:rsid w:val="00CC2E27"/>
    <w:rsid w:val="00CC371A"/>
    <w:rsid w:val="00CC3992"/>
    <w:rsid w:val="00CC3D2A"/>
    <w:rsid w:val="00CC3DE6"/>
    <w:rsid w:val="00CC52EF"/>
    <w:rsid w:val="00CC5797"/>
    <w:rsid w:val="00CC59E8"/>
    <w:rsid w:val="00CC5E43"/>
    <w:rsid w:val="00CC61F4"/>
    <w:rsid w:val="00CC6788"/>
    <w:rsid w:val="00CC678F"/>
    <w:rsid w:val="00CC69CD"/>
    <w:rsid w:val="00CC7550"/>
    <w:rsid w:val="00CC7A93"/>
    <w:rsid w:val="00CD03D8"/>
    <w:rsid w:val="00CD081E"/>
    <w:rsid w:val="00CD0840"/>
    <w:rsid w:val="00CD09E6"/>
    <w:rsid w:val="00CD1926"/>
    <w:rsid w:val="00CD1E98"/>
    <w:rsid w:val="00CD1F07"/>
    <w:rsid w:val="00CD29EF"/>
    <w:rsid w:val="00CD2EB7"/>
    <w:rsid w:val="00CD3805"/>
    <w:rsid w:val="00CD38B3"/>
    <w:rsid w:val="00CD3BDD"/>
    <w:rsid w:val="00CD3C99"/>
    <w:rsid w:val="00CD4362"/>
    <w:rsid w:val="00CD4911"/>
    <w:rsid w:val="00CD4A50"/>
    <w:rsid w:val="00CD55A6"/>
    <w:rsid w:val="00CD55E7"/>
    <w:rsid w:val="00CD5DB5"/>
    <w:rsid w:val="00CD5F33"/>
    <w:rsid w:val="00CD6EEE"/>
    <w:rsid w:val="00CD71B9"/>
    <w:rsid w:val="00CD7B8B"/>
    <w:rsid w:val="00CE0499"/>
    <w:rsid w:val="00CE1F5D"/>
    <w:rsid w:val="00CE32D8"/>
    <w:rsid w:val="00CE3D5C"/>
    <w:rsid w:val="00CE45D1"/>
    <w:rsid w:val="00CE4C56"/>
    <w:rsid w:val="00CE6330"/>
    <w:rsid w:val="00CE6ECE"/>
    <w:rsid w:val="00CE71E2"/>
    <w:rsid w:val="00CE7504"/>
    <w:rsid w:val="00CE753F"/>
    <w:rsid w:val="00CF036C"/>
    <w:rsid w:val="00CF052F"/>
    <w:rsid w:val="00CF0609"/>
    <w:rsid w:val="00CF0F7B"/>
    <w:rsid w:val="00CF180B"/>
    <w:rsid w:val="00CF1FC4"/>
    <w:rsid w:val="00CF2140"/>
    <w:rsid w:val="00CF29A2"/>
    <w:rsid w:val="00CF2DB4"/>
    <w:rsid w:val="00CF3012"/>
    <w:rsid w:val="00CF3017"/>
    <w:rsid w:val="00CF32C4"/>
    <w:rsid w:val="00CF36F0"/>
    <w:rsid w:val="00CF4742"/>
    <w:rsid w:val="00CF49A1"/>
    <w:rsid w:val="00CF4A93"/>
    <w:rsid w:val="00CF4B6E"/>
    <w:rsid w:val="00CF4D0A"/>
    <w:rsid w:val="00CF4F2C"/>
    <w:rsid w:val="00CF50CA"/>
    <w:rsid w:val="00CF5C54"/>
    <w:rsid w:val="00CF5D31"/>
    <w:rsid w:val="00CF6268"/>
    <w:rsid w:val="00CF6B0D"/>
    <w:rsid w:val="00CF7756"/>
    <w:rsid w:val="00CF7888"/>
    <w:rsid w:val="00CF7ACA"/>
    <w:rsid w:val="00D007F7"/>
    <w:rsid w:val="00D016C6"/>
    <w:rsid w:val="00D0178E"/>
    <w:rsid w:val="00D01912"/>
    <w:rsid w:val="00D01BB6"/>
    <w:rsid w:val="00D02186"/>
    <w:rsid w:val="00D03445"/>
    <w:rsid w:val="00D04478"/>
    <w:rsid w:val="00D0487B"/>
    <w:rsid w:val="00D04EC6"/>
    <w:rsid w:val="00D04F33"/>
    <w:rsid w:val="00D056C9"/>
    <w:rsid w:val="00D057F5"/>
    <w:rsid w:val="00D072D5"/>
    <w:rsid w:val="00D07CD6"/>
    <w:rsid w:val="00D101A0"/>
    <w:rsid w:val="00D101B2"/>
    <w:rsid w:val="00D1056D"/>
    <w:rsid w:val="00D106D3"/>
    <w:rsid w:val="00D10A3C"/>
    <w:rsid w:val="00D12953"/>
    <w:rsid w:val="00D12ABC"/>
    <w:rsid w:val="00D12BDE"/>
    <w:rsid w:val="00D12ED9"/>
    <w:rsid w:val="00D1339D"/>
    <w:rsid w:val="00D13426"/>
    <w:rsid w:val="00D151A9"/>
    <w:rsid w:val="00D1542C"/>
    <w:rsid w:val="00D15459"/>
    <w:rsid w:val="00D154B4"/>
    <w:rsid w:val="00D1557A"/>
    <w:rsid w:val="00D15B26"/>
    <w:rsid w:val="00D16450"/>
    <w:rsid w:val="00D16A83"/>
    <w:rsid w:val="00D174D7"/>
    <w:rsid w:val="00D20A07"/>
    <w:rsid w:val="00D213A2"/>
    <w:rsid w:val="00D2174A"/>
    <w:rsid w:val="00D21786"/>
    <w:rsid w:val="00D219E3"/>
    <w:rsid w:val="00D21D30"/>
    <w:rsid w:val="00D21E37"/>
    <w:rsid w:val="00D2256E"/>
    <w:rsid w:val="00D22DEA"/>
    <w:rsid w:val="00D231FF"/>
    <w:rsid w:val="00D23F21"/>
    <w:rsid w:val="00D242F7"/>
    <w:rsid w:val="00D25707"/>
    <w:rsid w:val="00D2574F"/>
    <w:rsid w:val="00D25AD9"/>
    <w:rsid w:val="00D25D8C"/>
    <w:rsid w:val="00D261ED"/>
    <w:rsid w:val="00D26A2F"/>
    <w:rsid w:val="00D26F50"/>
    <w:rsid w:val="00D27B0A"/>
    <w:rsid w:val="00D27D79"/>
    <w:rsid w:val="00D30043"/>
    <w:rsid w:val="00D3053A"/>
    <w:rsid w:val="00D306E6"/>
    <w:rsid w:val="00D30921"/>
    <w:rsid w:val="00D30C29"/>
    <w:rsid w:val="00D3118D"/>
    <w:rsid w:val="00D32240"/>
    <w:rsid w:val="00D32D2E"/>
    <w:rsid w:val="00D32DC2"/>
    <w:rsid w:val="00D33887"/>
    <w:rsid w:val="00D34304"/>
    <w:rsid w:val="00D345B3"/>
    <w:rsid w:val="00D349CD"/>
    <w:rsid w:val="00D34B47"/>
    <w:rsid w:val="00D34D93"/>
    <w:rsid w:val="00D36946"/>
    <w:rsid w:val="00D37849"/>
    <w:rsid w:val="00D37873"/>
    <w:rsid w:val="00D37AC1"/>
    <w:rsid w:val="00D37CEE"/>
    <w:rsid w:val="00D401FE"/>
    <w:rsid w:val="00D40E1C"/>
    <w:rsid w:val="00D410BC"/>
    <w:rsid w:val="00D41199"/>
    <w:rsid w:val="00D41391"/>
    <w:rsid w:val="00D41542"/>
    <w:rsid w:val="00D417BE"/>
    <w:rsid w:val="00D41ABE"/>
    <w:rsid w:val="00D4235E"/>
    <w:rsid w:val="00D4318C"/>
    <w:rsid w:val="00D4346B"/>
    <w:rsid w:val="00D4351B"/>
    <w:rsid w:val="00D43E21"/>
    <w:rsid w:val="00D44131"/>
    <w:rsid w:val="00D44895"/>
    <w:rsid w:val="00D448E3"/>
    <w:rsid w:val="00D45A04"/>
    <w:rsid w:val="00D45EE7"/>
    <w:rsid w:val="00D45F3B"/>
    <w:rsid w:val="00D461FC"/>
    <w:rsid w:val="00D46359"/>
    <w:rsid w:val="00D46A0F"/>
    <w:rsid w:val="00D46CC6"/>
    <w:rsid w:val="00D47272"/>
    <w:rsid w:val="00D47D1B"/>
    <w:rsid w:val="00D50581"/>
    <w:rsid w:val="00D5160E"/>
    <w:rsid w:val="00D51744"/>
    <w:rsid w:val="00D52710"/>
    <w:rsid w:val="00D52711"/>
    <w:rsid w:val="00D52D22"/>
    <w:rsid w:val="00D5311D"/>
    <w:rsid w:val="00D5383E"/>
    <w:rsid w:val="00D54489"/>
    <w:rsid w:val="00D546F4"/>
    <w:rsid w:val="00D550CB"/>
    <w:rsid w:val="00D55375"/>
    <w:rsid w:val="00D5568E"/>
    <w:rsid w:val="00D563F7"/>
    <w:rsid w:val="00D56552"/>
    <w:rsid w:val="00D56BE8"/>
    <w:rsid w:val="00D57148"/>
    <w:rsid w:val="00D57335"/>
    <w:rsid w:val="00D576EF"/>
    <w:rsid w:val="00D60E1A"/>
    <w:rsid w:val="00D60FD7"/>
    <w:rsid w:val="00D610B1"/>
    <w:rsid w:val="00D61229"/>
    <w:rsid w:val="00D6126E"/>
    <w:rsid w:val="00D61407"/>
    <w:rsid w:val="00D61454"/>
    <w:rsid w:val="00D614BE"/>
    <w:rsid w:val="00D6178A"/>
    <w:rsid w:val="00D61E64"/>
    <w:rsid w:val="00D61F7C"/>
    <w:rsid w:val="00D62F81"/>
    <w:rsid w:val="00D63C01"/>
    <w:rsid w:val="00D63CAE"/>
    <w:rsid w:val="00D6462B"/>
    <w:rsid w:val="00D64F8B"/>
    <w:rsid w:val="00D65092"/>
    <w:rsid w:val="00D65118"/>
    <w:rsid w:val="00D65588"/>
    <w:rsid w:val="00D65F5E"/>
    <w:rsid w:val="00D66286"/>
    <w:rsid w:val="00D6689E"/>
    <w:rsid w:val="00D66A21"/>
    <w:rsid w:val="00D670C5"/>
    <w:rsid w:val="00D67325"/>
    <w:rsid w:val="00D6759E"/>
    <w:rsid w:val="00D675C6"/>
    <w:rsid w:val="00D7132E"/>
    <w:rsid w:val="00D7162B"/>
    <w:rsid w:val="00D71B51"/>
    <w:rsid w:val="00D71E00"/>
    <w:rsid w:val="00D7229C"/>
    <w:rsid w:val="00D723CB"/>
    <w:rsid w:val="00D7274B"/>
    <w:rsid w:val="00D7295E"/>
    <w:rsid w:val="00D7345A"/>
    <w:rsid w:val="00D735FA"/>
    <w:rsid w:val="00D738DD"/>
    <w:rsid w:val="00D746F6"/>
    <w:rsid w:val="00D747A5"/>
    <w:rsid w:val="00D74B39"/>
    <w:rsid w:val="00D74BAF"/>
    <w:rsid w:val="00D757A3"/>
    <w:rsid w:val="00D75A1F"/>
    <w:rsid w:val="00D75AA3"/>
    <w:rsid w:val="00D75DA6"/>
    <w:rsid w:val="00D7649F"/>
    <w:rsid w:val="00D76776"/>
    <w:rsid w:val="00D80487"/>
    <w:rsid w:val="00D808B4"/>
    <w:rsid w:val="00D80B94"/>
    <w:rsid w:val="00D81573"/>
    <w:rsid w:val="00D817A6"/>
    <w:rsid w:val="00D8206E"/>
    <w:rsid w:val="00D824AA"/>
    <w:rsid w:val="00D837F8"/>
    <w:rsid w:val="00D83903"/>
    <w:rsid w:val="00D83CA7"/>
    <w:rsid w:val="00D83DC5"/>
    <w:rsid w:val="00D845CB"/>
    <w:rsid w:val="00D84CE9"/>
    <w:rsid w:val="00D84DE5"/>
    <w:rsid w:val="00D84F33"/>
    <w:rsid w:val="00D85124"/>
    <w:rsid w:val="00D855E3"/>
    <w:rsid w:val="00D856F3"/>
    <w:rsid w:val="00D85C54"/>
    <w:rsid w:val="00D861AF"/>
    <w:rsid w:val="00D8634A"/>
    <w:rsid w:val="00D866D9"/>
    <w:rsid w:val="00D87885"/>
    <w:rsid w:val="00D87BC7"/>
    <w:rsid w:val="00D917F9"/>
    <w:rsid w:val="00D920CE"/>
    <w:rsid w:val="00D9228A"/>
    <w:rsid w:val="00D92392"/>
    <w:rsid w:val="00D92E92"/>
    <w:rsid w:val="00D92EE8"/>
    <w:rsid w:val="00D9351B"/>
    <w:rsid w:val="00D939E3"/>
    <w:rsid w:val="00D949F3"/>
    <w:rsid w:val="00D9518C"/>
    <w:rsid w:val="00D96716"/>
    <w:rsid w:val="00D96B54"/>
    <w:rsid w:val="00D96E8F"/>
    <w:rsid w:val="00D97178"/>
    <w:rsid w:val="00D97339"/>
    <w:rsid w:val="00D974DC"/>
    <w:rsid w:val="00D977AD"/>
    <w:rsid w:val="00D978B8"/>
    <w:rsid w:val="00DA01C8"/>
    <w:rsid w:val="00DA092C"/>
    <w:rsid w:val="00DA179E"/>
    <w:rsid w:val="00DA1ABE"/>
    <w:rsid w:val="00DA2366"/>
    <w:rsid w:val="00DA2571"/>
    <w:rsid w:val="00DA340C"/>
    <w:rsid w:val="00DA467C"/>
    <w:rsid w:val="00DA4958"/>
    <w:rsid w:val="00DA4B58"/>
    <w:rsid w:val="00DA5D29"/>
    <w:rsid w:val="00DA5FA8"/>
    <w:rsid w:val="00DA61FE"/>
    <w:rsid w:val="00DA668C"/>
    <w:rsid w:val="00DA68EE"/>
    <w:rsid w:val="00DA6C4A"/>
    <w:rsid w:val="00DA75A2"/>
    <w:rsid w:val="00DA77B6"/>
    <w:rsid w:val="00DA7DD4"/>
    <w:rsid w:val="00DA7E49"/>
    <w:rsid w:val="00DA7E4B"/>
    <w:rsid w:val="00DA7E6C"/>
    <w:rsid w:val="00DB00F3"/>
    <w:rsid w:val="00DB0776"/>
    <w:rsid w:val="00DB0B84"/>
    <w:rsid w:val="00DB0D0F"/>
    <w:rsid w:val="00DB0D21"/>
    <w:rsid w:val="00DB0DAF"/>
    <w:rsid w:val="00DB0E05"/>
    <w:rsid w:val="00DB1531"/>
    <w:rsid w:val="00DB1701"/>
    <w:rsid w:val="00DB1850"/>
    <w:rsid w:val="00DB18FA"/>
    <w:rsid w:val="00DB1A52"/>
    <w:rsid w:val="00DB1E70"/>
    <w:rsid w:val="00DB206F"/>
    <w:rsid w:val="00DB2170"/>
    <w:rsid w:val="00DB2493"/>
    <w:rsid w:val="00DB2E56"/>
    <w:rsid w:val="00DB35AE"/>
    <w:rsid w:val="00DB422D"/>
    <w:rsid w:val="00DB4792"/>
    <w:rsid w:val="00DB52F1"/>
    <w:rsid w:val="00DB58CD"/>
    <w:rsid w:val="00DB5DB8"/>
    <w:rsid w:val="00DB652F"/>
    <w:rsid w:val="00DB71B4"/>
    <w:rsid w:val="00DB777C"/>
    <w:rsid w:val="00DC0953"/>
    <w:rsid w:val="00DC0E3C"/>
    <w:rsid w:val="00DC2293"/>
    <w:rsid w:val="00DC2A17"/>
    <w:rsid w:val="00DC2E82"/>
    <w:rsid w:val="00DC34FA"/>
    <w:rsid w:val="00DC36A0"/>
    <w:rsid w:val="00DC396A"/>
    <w:rsid w:val="00DC3A49"/>
    <w:rsid w:val="00DC4073"/>
    <w:rsid w:val="00DC5B01"/>
    <w:rsid w:val="00DC611A"/>
    <w:rsid w:val="00DC70AE"/>
    <w:rsid w:val="00DC75DE"/>
    <w:rsid w:val="00DC7BB0"/>
    <w:rsid w:val="00DD182F"/>
    <w:rsid w:val="00DD1990"/>
    <w:rsid w:val="00DD1C02"/>
    <w:rsid w:val="00DD2D97"/>
    <w:rsid w:val="00DD38B3"/>
    <w:rsid w:val="00DD391B"/>
    <w:rsid w:val="00DD3C39"/>
    <w:rsid w:val="00DD3E8F"/>
    <w:rsid w:val="00DD431D"/>
    <w:rsid w:val="00DD4416"/>
    <w:rsid w:val="00DD46F3"/>
    <w:rsid w:val="00DD4965"/>
    <w:rsid w:val="00DD4AC5"/>
    <w:rsid w:val="00DD4C80"/>
    <w:rsid w:val="00DD4F7D"/>
    <w:rsid w:val="00DD4FD2"/>
    <w:rsid w:val="00DD55FA"/>
    <w:rsid w:val="00DD5FCB"/>
    <w:rsid w:val="00DD67E2"/>
    <w:rsid w:val="00DD7302"/>
    <w:rsid w:val="00DD7D7C"/>
    <w:rsid w:val="00DE07DF"/>
    <w:rsid w:val="00DE0DE2"/>
    <w:rsid w:val="00DE11AF"/>
    <w:rsid w:val="00DE1494"/>
    <w:rsid w:val="00DE14A0"/>
    <w:rsid w:val="00DE1561"/>
    <w:rsid w:val="00DE160C"/>
    <w:rsid w:val="00DE1778"/>
    <w:rsid w:val="00DE180C"/>
    <w:rsid w:val="00DE320E"/>
    <w:rsid w:val="00DE34FA"/>
    <w:rsid w:val="00DE3DA3"/>
    <w:rsid w:val="00DE3ED7"/>
    <w:rsid w:val="00DE4BA1"/>
    <w:rsid w:val="00DE4E75"/>
    <w:rsid w:val="00DE5447"/>
    <w:rsid w:val="00DE5656"/>
    <w:rsid w:val="00DE56D2"/>
    <w:rsid w:val="00DE5C8B"/>
    <w:rsid w:val="00DE6364"/>
    <w:rsid w:val="00DE698D"/>
    <w:rsid w:val="00DF07F4"/>
    <w:rsid w:val="00DF0B7A"/>
    <w:rsid w:val="00DF13F2"/>
    <w:rsid w:val="00DF148A"/>
    <w:rsid w:val="00DF14EF"/>
    <w:rsid w:val="00DF1743"/>
    <w:rsid w:val="00DF21E7"/>
    <w:rsid w:val="00DF2610"/>
    <w:rsid w:val="00DF29A0"/>
    <w:rsid w:val="00DF375F"/>
    <w:rsid w:val="00DF3B9F"/>
    <w:rsid w:val="00DF3DC0"/>
    <w:rsid w:val="00DF401D"/>
    <w:rsid w:val="00DF436E"/>
    <w:rsid w:val="00DF446F"/>
    <w:rsid w:val="00DF48B7"/>
    <w:rsid w:val="00DF5B3B"/>
    <w:rsid w:val="00DF5D7D"/>
    <w:rsid w:val="00DF6A68"/>
    <w:rsid w:val="00DF6C50"/>
    <w:rsid w:val="00DF6CD3"/>
    <w:rsid w:val="00DF7200"/>
    <w:rsid w:val="00DF77C1"/>
    <w:rsid w:val="00DF7C7D"/>
    <w:rsid w:val="00DF7F9F"/>
    <w:rsid w:val="00E0078D"/>
    <w:rsid w:val="00E00FD5"/>
    <w:rsid w:val="00E0120E"/>
    <w:rsid w:val="00E016F9"/>
    <w:rsid w:val="00E02218"/>
    <w:rsid w:val="00E0244D"/>
    <w:rsid w:val="00E027E5"/>
    <w:rsid w:val="00E0349B"/>
    <w:rsid w:val="00E04008"/>
    <w:rsid w:val="00E0465E"/>
    <w:rsid w:val="00E0481E"/>
    <w:rsid w:val="00E050E6"/>
    <w:rsid w:val="00E061D7"/>
    <w:rsid w:val="00E066AF"/>
    <w:rsid w:val="00E07046"/>
    <w:rsid w:val="00E0757D"/>
    <w:rsid w:val="00E07D1E"/>
    <w:rsid w:val="00E105D8"/>
    <w:rsid w:val="00E10C23"/>
    <w:rsid w:val="00E10F75"/>
    <w:rsid w:val="00E1105B"/>
    <w:rsid w:val="00E11462"/>
    <w:rsid w:val="00E1254C"/>
    <w:rsid w:val="00E1286C"/>
    <w:rsid w:val="00E12A2A"/>
    <w:rsid w:val="00E12F40"/>
    <w:rsid w:val="00E13CF3"/>
    <w:rsid w:val="00E14056"/>
    <w:rsid w:val="00E140A0"/>
    <w:rsid w:val="00E1437A"/>
    <w:rsid w:val="00E14703"/>
    <w:rsid w:val="00E148B6"/>
    <w:rsid w:val="00E15A1D"/>
    <w:rsid w:val="00E15B70"/>
    <w:rsid w:val="00E15BF2"/>
    <w:rsid w:val="00E15C9C"/>
    <w:rsid w:val="00E165E4"/>
    <w:rsid w:val="00E16A40"/>
    <w:rsid w:val="00E16B6A"/>
    <w:rsid w:val="00E16FA3"/>
    <w:rsid w:val="00E171B6"/>
    <w:rsid w:val="00E172D1"/>
    <w:rsid w:val="00E17C4B"/>
    <w:rsid w:val="00E20041"/>
    <w:rsid w:val="00E20247"/>
    <w:rsid w:val="00E20BA5"/>
    <w:rsid w:val="00E20DDE"/>
    <w:rsid w:val="00E21541"/>
    <w:rsid w:val="00E21AD0"/>
    <w:rsid w:val="00E21F3C"/>
    <w:rsid w:val="00E21FAF"/>
    <w:rsid w:val="00E22327"/>
    <w:rsid w:val="00E22517"/>
    <w:rsid w:val="00E22A83"/>
    <w:rsid w:val="00E22DFE"/>
    <w:rsid w:val="00E22F02"/>
    <w:rsid w:val="00E245E9"/>
    <w:rsid w:val="00E24976"/>
    <w:rsid w:val="00E24C5C"/>
    <w:rsid w:val="00E25100"/>
    <w:rsid w:val="00E25724"/>
    <w:rsid w:val="00E259C2"/>
    <w:rsid w:val="00E2652F"/>
    <w:rsid w:val="00E26A87"/>
    <w:rsid w:val="00E27C75"/>
    <w:rsid w:val="00E3082C"/>
    <w:rsid w:val="00E309B5"/>
    <w:rsid w:val="00E3102E"/>
    <w:rsid w:val="00E310B6"/>
    <w:rsid w:val="00E313AB"/>
    <w:rsid w:val="00E32417"/>
    <w:rsid w:val="00E331BF"/>
    <w:rsid w:val="00E33288"/>
    <w:rsid w:val="00E333B9"/>
    <w:rsid w:val="00E3350B"/>
    <w:rsid w:val="00E34685"/>
    <w:rsid w:val="00E347EE"/>
    <w:rsid w:val="00E34DE0"/>
    <w:rsid w:val="00E34EF4"/>
    <w:rsid w:val="00E35655"/>
    <w:rsid w:val="00E36014"/>
    <w:rsid w:val="00E36C73"/>
    <w:rsid w:val="00E36DF4"/>
    <w:rsid w:val="00E36FE2"/>
    <w:rsid w:val="00E3703A"/>
    <w:rsid w:val="00E37152"/>
    <w:rsid w:val="00E3762A"/>
    <w:rsid w:val="00E400F9"/>
    <w:rsid w:val="00E41645"/>
    <w:rsid w:val="00E42015"/>
    <w:rsid w:val="00E4202E"/>
    <w:rsid w:val="00E423A0"/>
    <w:rsid w:val="00E42AB3"/>
    <w:rsid w:val="00E42B0C"/>
    <w:rsid w:val="00E43203"/>
    <w:rsid w:val="00E4365A"/>
    <w:rsid w:val="00E4381D"/>
    <w:rsid w:val="00E43B41"/>
    <w:rsid w:val="00E448EC"/>
    <w:rsid w:val="00E45138"/>
    <w:rsid w:val="00E45907"/>
    <w:rsid w:val="00E45FDF"/>
    <w:rsid w:val="00E4636E"/>
    <w:rsid w:val="00E46C6C"/>
    <w:rsid w:val="00E46DBE"/>
    <w:rsid w:val="00E46DCA"/>
    <w:rsid w:val="00E504AD"/>
    <w:rsid w:val="00E50F7D"/>
    <w:rsid w:val="00E517D3"/>
    <w:rsid w:val="00E51C53"/>
    <w:rsid w:val="00E51FB6"/>
    <w:rsid w:val="00E5307B"/>
    <w:rsid w:val="00E533AD"/>
    <w:rsid w:val="00E5495D"/>
    <w:rsid w:val="00E549B0"/>
    <w:rsid w:val="00E54A6B"/>
    <w:rsid w:val="00E54C95"/>
    <w:rsid w:val="00E55FB7"/>
    <w:rsid w:val="00E5610A"/>
    <w:rsid w:val="00E56529"/>
    <w:rsid w:val="00E569F1"/>
    <w:rsid w:val="00E5708C"/>
    <w:rsid w:val="00E57A37"/>
    <w:rsid w:val="00E57AB8"/>
    <w:rsid w:val="00E60269"/>
    <w:rsid w:val="00E609EF"/>
    <w:rsid w:val="00E614EB"/>
    <w:rsid w:val="00E61899"/>
    <w:rsid w:val="00E6251D"/>
    <w:rsid w:val="00E633C2"/>
    <w:rsid w:val="00E63854"/>
    <w:rsid w:val="00E640E5"/>
    <w:rsid w:val="00E646AE"/>
    <w:rsid w:val="00E64A8F"/>
    <w:rsid w:val="00E64B25"/>
    <w:rsid w:val="00E65096"/>
    <w:rsid w:val="00E661BE"/>
    <w:rsid w:val="00E663C9"/>
    <w:rsid w:val="00E66D95"/>
    <w:rsid w:val="00E6728A"/>
    <w:rsid w:val="00E679D5"/>
    <w:rsid w:val="00E67B36"/>
    <w:rsid w:val="00E7006D"/>
    <w:rsid w:val="00E70141"/>
    <w:rsid w:val="00E703C9"/>
    <w:rsid w:val="00E70505"/>
    <w:rsid w:val="00E705E3"/>
    <w:rsid w:val="00E70B22"/>
    <w:rsid w:val="00E70BAB"/>
    <w:rsid w:val="00E70DFF"/>
    <w:rsid w:val="00E7114E"/>
    <w:rsid w:val="00E7116E"/>
    <w:rsid w:val="00E7121F"/>
    <w:rsid w:val="00E7274E"/>
    <w:rsid w:val="00E72CA3"/>
    <w:rsid w:val="00E72FFD"/>
    <w:rsid w:val="00E732EB"/>
    <w:rsid w:val="00E73A14"/>
    <w:rsid w:val="00E7464C"/>
    <w:rsid w:val="00E74858"/>
    <w:rsid w:val="00E75E20"/>
    <w:rsid w:val="00E768C2"/>
    <w:rsid w:val="00E77B33"/>
    <w:rsid w:val="00E804D4"/>
    <w:rsid w:val="00E80721"/>
    <w:rsid w:val="00E8078C"/>
    <w:rsid w:val="00E81734"/>
    <w:rsid w:val="00E81A93"/>
    <w:rsid w:val="00E824F4"/>
    <w:rsid w:val="00E8292D"/>
    <w:rsid w:val="00E829EA"/>
    <w:rsid w:val="00E82C3D"/>
    <w:rsid w:val="00E8306A"/>
    <w:rsid w:val="00E834E7"/>
    <w:rsid w:val="00E83B54"/>
    <w:rsid w:val="00E84078"/>
    <w:rsid w:val="00E84383"/>
    <w:rsid w:val="00E843AE"/>
    <w:rsid w:val="00E84685"/>
    <w:rsid w:val="00E84706"/>
    <w:rsid w:val="00E84F6E"/>
    <w:rsid w:val="00E85B00"/>
    <w:rsid w:val="00E85E89"/>
    <w:rsid w:val="00E85FEA"/>
    <w:rsid w:val="00E865C3"/>
    <w:rsid w:val="00E869E6"/>
    <w:rsid w:val="00E86F94"/>
    <w:rsid w:val="00E8728D"/>
    <w:rsid w:val="00E87528"/>
    <w:rsid w:val="00E87630"/>
    <w:rsid w:val="00E87668"/>
    <w:rsid w:val="00E87B84"/>
    <w:rsid w:val="00E9095E"/>
    <w:rsid w:val="00E90A7E"/>
    <w:rsid w:val="00E90B58"/>
    <w:rsid w:val="00E9101C"/>
    <w:rsid w:val="00E91118"/>
    <w:rsid w:val="00E91BC8"/>
    <w:rsid w:val="00E924CE"/>
    <w:rsid w:val="00E9304B"/>
    <w:rsid w:val="00E939C7"/>
    <w:rsid w:val="00E94E66"/>
    <w:rsid w:val="00E95118"/>
    <w:rsid w:val="00E9547B"/>
    <w:rsid w:val="00E956ED"/>
    <w:rsid w:val="00E957D5"/>
    <w:rsid w:val="00E95BDF"/>
    <w:rsid w:val="00E971A9"/>
    <w:rsid w:val="00E9721F"/>
    <w:rsid w:val="00E973B9"/>
    <w:rsid w:val="00E9743D"/>
    <w:rsid w:val="00E97532"/>
    <w:rsid w:val="00E97822"/>
    <w:rsid w:val="00E97963"/>
    <w:rsid w:val="00EA03DD"/>
    <w:rsid w:val="00EA0A31"/>
    <w:rsid w:val="00EA132B"/>
    <w:rsid w:val="00EA149B"/>
    <w:rsid w:val="00EA1948"/>
    <w:rsid w:val="00EA19F4"/>
    <w:rsid w:val="00EA1BB0"/>
    <w:rsid w:val="00EA364A"/>
    <w:rsid w:val="00EA3C82"/>
    <w:rsid w:val="00EA4429"/>
    <w:rsid w:val="00EA4674"/>
    <w:rsid w:val="00EA51A3"/>
    <w:rsid w:val="00EA7419"/>
    <w:rsid w:val="00EA7499"/>
    <w:rsid w:val="00EA7696"/>
    <w:rsid w:val="00EA7AF4"/>
    <w:rsid w:val="00EB0156"/>
    <w:rsid w:val="00EB0ACB"/>
    <w:rsid w:val="00EB0BE7"/>
    <w:rsid w:val="00EB2061"/>
    <w:rsid w:val="00EB2231"/>
    <w:rsid w:val="00EB2735"/>
    <w:rsid w:val="00EB27AB"/>
    <w:rsid w:val="00EB27F2"/>
    <w:rsid w:val="00EB2E08"/>
    <w:rsid w:val="00EB2F60"/>
    <w:rsid w:val="00EB37E8"/>
    <w:rsid w:val="00EB37F8"/>
    <w:rsid w:val="00EB3C2E"/>
    <w:rsid w:val="00EB3DE8"/>
    <w:rsid w:val="00EB3F80"/>
    <w:rsid w:val="00EB44F5"/>
    <w:rsid w:val="00EB4539"/>
    <w:rsid w:val="00EB460B"/>
    <w:rsid w:val="00EB4720"/>
    <w:rsid w:val="00EB4990"/>
    <w:rsid w:val="00EB50D2"/>
    <w:rsid w:val="00EB51BD"/>
    <w:rsid w:val="00EB5381"/>
    <w:rsid w:val="00EB5480"/>
    <w:rsid w:val="00EB5829"/>
    <w:rsid w:val="00EB5B78"/>
    <w:rsid w:val="00EB603B"/>
    <w:rsid w:val="00EB6308"/>
    <w:rsid w:val="00EB6568"/>
    <w:rsid w:val="00EB6C98"/>
    <w:rsid w:val="00EB740C"/>
    <w:rsid w:val="00EB7910"/>
    <w:rsid w:val="00EC0153"/>
    <w:rsid w:val="00EC07E2"/>
    <w:rsid w:val="00EC0AA7"/>
    <w:rsid w:val="00EC0B7B"/>
    <w:rsid w:val="00EC0C14"/>
    <w:rsid w:val="00EC0E11"/>
    <w:rsid w:val="00EC14BE"/>
    <w:rsid w:val="00EC1AC6"/>
    <w:rsid w:val="00EC1CA4"/>
    <w:rsid w:val="00EC1E1B"/>
    <w:rsid w:val="00EC2292"/>
    <w:rsid w:val="00EC271B"/>
    <w:rsid w:val="00EC28FC"/>
    <w:rsid w:val="00EC2998"/>
    <w:rsid w:val="00EC2BFF"/>
    <w:rsid w:val="00EC3632"/>
    <w:rsid w:val="00EC3C28"/>
    <w:rsid w:val="00EC3FD0"/>
    <w:rsid w:val="00EC4273"/>
    <w:rsid w:val="00EC4278"/>
    <w:rsid w:val="00EC52DE"/>
    <w:rsid w:val="00EC52E0"/>
    <w:rsid w:val="00EC566F"/>
    <w:rsid w:val="00EC6B27"/>
    <w:rsid w:val="00EC6BD3"/>
    <w:rsid w:val="00EC70C0"/>
    <w:rsid w:val="00EC70E3"/>
    <w:rsid w:val="00EC73F1"/>
    <w:rsid w:val="00EC7783"/>
    <w:rsid w:val="00EC7A41"/>
    <w:rsid w:val="00EC7C53"/>
    <w:rsid w:val="00ED0462"/>
    <w:rsid w:val="00ED0B3E"/>
    <w:rsid w:val="00ED0CA8"/>
    <w:rsid w:val="00ED0DD0"/>
    <w:rsid w:val="00ED1020"/>
    <w:rsid w:val="00ED12E6"/>
    <w:rsid w:val="00ED1310"/>
    <w:rsid w:val="00ED1362"/>
    <w:rsid w:val="00ED1B1A"/>
    <w:rsid w:val="00ED219C"/>
    <w:rsid w:val="00ED238D"/>
    <w:rsid w:val="00ED29A1"/>
    <w:rsid w:val="00ED2A85"/>
    <w:rsid w:val="00ED36A3"/>
    <w:rsid w:val="00ED389B"/>
    <w:rsid w:val="00ED4112"/>
    <w:rsid w:val="00ED48E4"/>
    <w:rsid w:val="00ED5498"/>
    <w:rsid w:val="00ED54CD"/>
    <w:rsid w:val="00ED5773"/>
    <w:rsid w:val="00ED5987"/>
    <w:rsid w:val="00ED5C58"/>
    <w:rsid w:val="00ED6446"/>
    <w:rsid w:val="00ED6577"/>
    <w:rsid w:val="00ED682A"/>
    <w:rsid w:val="00ED6A79"/>
    <w:rsid w:val="00ED6DE0"/>
    <w:rsid w:val="00ED7235"/>
    <w:rsid w:val="00ED754A"/>
    <w:rsid w:val="00ED77F6"/>
    <w:rsid w:val="00EE09D9"/>
    <w:rsid w:val="00EE0C1B"/>
    <w:rsid w:val="00EE1FF8"/>
    <w:rsid w:val="00EE233C"/>
    <w:rsid w:val="00EE2F8B"/>
    <w:rsid w:val="00EE2FD4"/>
    <w:rsid w:val="00EE3085"/>
    <w:rsid w:val="00EE315F"/>
    <w:rsid w:val="00EE34E0"/>
    <w:rsid w:val="00EE4C5C"/>
    <w:rsid w:val="00EE5160"/>
    <w:rsid w:val="00EE51D0"/>
    <w:rsid w:val="00EE5370"/>
    <w:rsid w:val="00EE6046"/>
    <w:rsid w:val="00EE61B5"/>
    <w:rsid w:val="00EE6519"/>
    <w:rsid w:val="00EE671B"/>
    <w:rsid w:val="00EE732E"/>
    <w:rsid w:val="00EE73BF"/>
    <w:rsid w:val="00EE7723"/>
    <w:rsid w:val="00EE776E"/>
    <w:rsid w:val="00EE7A68"/>
    <w:rsid w:val="00EE7DA0"/>
    <w:rsid w:val="00EE7DD1"/>
    <w:rsid w:val="00EF0324"/>
    <w:rsid w:val="00EF1F3B"/>
    <w:rsid w:val="00EF1F69"/>
    <w:rsid w:val="00EF2160"/>
    <w:rsid w:val="00EF26FE"/>
    <w:rsid w:val="00EF29F7"/>
    <w:rsid w:val="00EF2B72"/>
    <w:rsid w:val="00EF2F5A"/>
    <w:rsid w:val="00EF304C"/>
    <w:rsid w:val="00EF3196"/>
    <w:rsid w:val="00EF38AE"/>
    <w:rsid w:val="00EF3B96"/>
    <w:rsid w:val="00EF4E47"/>
    <w:rsid w:val="00EF54E4"/>
    <w:rsid w:val="00EF57AF"/>
    <w:rsid w:val="00EF603B"/>
    <w:rsid w:val="00EF60FF"/>
    <w:rsid w:val="00EF6276"/>
    <w:rsid w:val="00EF668F"/>
    <w:rsid w:val="00EF66A0"/>
    <w:rsid w:val="00EF6710"/>
    <w:rsid w:val="00EF68FF"/>
    <w:rsid w:val="00EF7D93"/>
    <w:rsid w:val="00EF7E3C"/>
    <w:rsid w:val="00F00112"/>
    <w:rsid w:val="00F005C5"/>
    <w:rsid w:val="00F00D1C"/>
    <w:rsid w:val="00F01878"/>
    <w:rsid w:val="00F01D0D"/>
    <w:rsid w:val="00F01DDC"/>
    <w:rsid w:val="00F025F0"/>
    <w:rsid w:val="00F03173"/>
    <w:rsid w:val="00F03970"/>
    <w:rsid w:val="00F03D32"/>
    <w:rsid w:val="00F04238"/>
    <w:rsid w:val="00F042EE"/>
    <w:rsid w:val="00F05045"/>
    <w:rsid w:val="00F05973"/>
    <w:rsid w:val="00F076FB"/>
    <w:rsid w:val="00F07CFF"/>
    <w:rsid w:val="00F105D1"/>
    <w:rsid w:val="00F106BF"/>
    <w:rsid w:val="00F10EDE"/>
    <w:rsid w:val="00F10FFC"/>
    <w:rsid w:val="00F11546"/>
    <w:rsid w:val="00F116A5"/>
    <w:rsid w:val="00F117EE"/>
    <w:rsid w:val="00F12358"/>
    <w:rsid w:val="00F12397"/>
    <w:rsid w:val="00F1240D"/>
    <w:rsid w:val="00F127FF"/>
    <w:rsid w:val="00F12846"/>
    <w:rsid w:val="00F134CD"/>
    <w:rsid w:val="00F13BF7"/>
    <w:rsid w:val="00F14132"/>
    <w:rsid w:val="00F142D4"/>
    <w:rsid w:val="00F145C9"/>
    <w:rsid w:val="00F14E20"/>
    <w:rsid w:val="00F15BDD"/>
    <w:rsid w:val="00F16108"/>
    <w:rsid w:val="00F164D3"/>
    <w:rsid w:val="00F16649"/>
    <w:rsid w:val="00F169D1"/>
    <w:rsid w:val="00F17302"/>
    <w:rsid w:val="00F17A0E"/>
    <w:rsid w:val="00F20455"/>
    <w:rsid w:val="00F21979"/>
    <w:rsid w:val="00F21A0C"/>
    <w:rsid w:val="00F225FE"/>
    <w:rsid w:val="00F227DA"/>
    <w:rsid w:val="00F229B9"/>
    <w:rsid w:val="00F22B11"/>
    <w:rsid w:val="00F232D4"/>
    <w:rsid w:val="00F236CF"/>
    <w:rsid w:val="00F238B6"/>
    <w:rsid w:val="00F238E5"/>
    <w:rsid w:val="00F23A81"/>
    <w:rsid w:val="00F23F4E"/>
    <w:rsid w:val="00F2454E"/>
    <w:rsid w:val="00F24932"/>
    <w:rsid w:val="00F24C08"/>
    <w:rsid w:val="00F2561A"/>
    <w:rsid w:val="00F25C35"/>
    <w:rsid w:val="00F26D94"/>
    <w:rsid w:val="00F26E62"/>
    <w:rsid w:val="00F27AF0"/>
    <w:rsid w:val="00F27AF5"/>
    <w:rsid w:val="00F27B59"/>
    <w:rsid w:val="00F27D41"/>
    <w:rsid w:val="00F302E0"/>
    <w:rsid w:val="00F30B21"/>
    <w:rsid w:val="00F30B78"/>
    <w:rsid w:val="00F31166"/>
    <w:rsid w:val="00F31395"/>
    <w:rsid w:val="00F315F4"/>
    <w:rsid w:val="00F3213E"/>
    <w:rsid w:val="00F3270C"/>
    <w:rsid w:val="00F329DA"/>
    <w:rsid w:val="00F32CDF"/>
    <w:rsid w:val="00F32F5F"/>
    <w:rsid w:val="00F32FCE"/>
    <w:rsid w:val="00F33759"/>
    <w:rsid w:val="00F33935"/>
    <w:rsid w:val="00F33962"/>
    <w:rsid w:val="00F33BE8"/>
    <w:rsid w:val="00F33FE7"/>
    <w:rsid w:val="00F347B2"/>
    <w:rsid w:val="00F349ED"/>
    <w:rsid w:val="00F35165"/>
    <w:rsid w:val="00F35807"/>
    <w:rsid w:val="00F35D93"/>
    <w:rsid w:val="00F3733E"/>
    <w:rsid w:val="00F37593"/>
    <w:rsid w:val="00F37DC5"/>
    <w:rsid w:val="00F40342"/>
    <w:rsid w:val="00F4147D"/>
    <w:rsid w:val="00F41700"/>
    <w:rsid w:val="00F420FE"/>
    <w:rsid w:val="00F43041"/>
    <w:rsid w:val="00F4400E"/>
    <w:rsid w:val="00F44F9F"/>
    <w:rsid w:val="00F45012"/>
    <w:rsid w:val="00F45B5A"/>
    <w:rsid w:val="00F46082"/>
    <w:rsid w:val="00F4614A"/>
    <w:rsid w:val="00F4646B"/>
    <w:rsid w:val="00F46498"/>
    <w:rsid w:val="00F4655F"/>
    <w:rsid w:val="00F4663E"/>
    <w:rsid w:val="00F4697D"/>
    <w:rsid w:val="00F47663"/>
    <w:rsid w:val="00F504B2"/>
    <w:rsid w:val="00F5095E"/>
    <w:rsid w:val="00F50994"/>
    <w:rsid w:val="00F50F05"/>
    <w:rsid w:val="00F5169B"/>
    <w:rsid w:val="00F51EAC"/>
    <w:rsid w:val="00F52F8E"/>
    <w:rsid w:val="00F534EE"/>
    <w:rsid w:val="00F53F20"/>
    <w:rsid w:val="00F56B17"/>
    <w:rsid w:val="00F56B72"/>
    <w:rsid w:val="00F56C8F"/>
    <w:rsid w:val="00F56E6B"/>
    <w:rsid w:val="00F5720B"/>
    <w:rsid w:val="00F573FC"/>
    <w:rsid w:val="00F57C41"/>
    <w:rsid w:val="00F60667"/>
    <w:rsid w:val="00F60D9A"/>
    <w:rsid w:val="00F60E6F"/>
    <w:rsid w:val="00F60EE1"/>
    <w:rsid w:val="00F610B1"/>
    <w:rsid w:val="00F61D50"/>
    <w:rsid w:val="00F62157"/>
    <w:rsid w:val="00F6225D"/>
    <w:rsid w:val="00F6258A"/>
    <w:rsid w:val="00F62E79"/>
    <w:rsid w:val="00F62FC3"/>
    <w:rsid w:val="00F630A6"/>
    <w:rsid w:val="00F63C00"/>
    <w:rsid w:val="00F64105"/>
    <w:rsid w:val="00F648EB"/>
    <w:rsid w:val="00F6556C"/>
    <w:rsid w:val="00F65908"/>
    <w:rsid w:val="00F65D82"/>
    <w:rsid w:val="00F65EE4"/>
    <w:rsid w:val="00F66381"/>
    <w:rsid w:val="00F66A00"/>
    <w:rsid w:val="00F66A07"/>
    <w:rsid w:val="00F66D3D"/>
    <w:rsid w:val="00F66D9C"/>
    <w:rsid w:val="00F678B6"/>
    <w:rsid w:val="00F67CF0"/>
    <w:rsid w:val="00F70EA5"/>
    <w:rsid w:val="00F70F5C"/>
    <w:rsid w:val="00F7139D"/>
    <w:rsid w:val="00F7145C"/>
    <w:rsid w:val="00F717DE"/>
    <w:rsid w:val="00F71EFF"/>
    <w:rsid w:val="00F723E1"/>
    <w:rsid w:val="00F72B30"/>
    <w:rsid w:val="00F736D7"/>
    <w:rsid w:val="00F738B9"/>
    <w:rsid w:val="00F74688"/>
    <w:rsid w:val="00F748FF"/>
    <w:rsid w:val="00F7497C"/>
    <w:rsid w:val="00F75896"/>
    <w:rsid w:val="00F76255"/>
    <w:rsid w:val="00F76ABE"/>
    <w:rsid w:val="00F77565"/>
    <w:rsid w:val="00F777AA"/>
    <w:rsid w:val="00F77966"/>
    <w:rsid w:val="00F77DCA"/>
    <w:rsid w:val="00F77F68"/>
    <w:rsid w:val="00F80521"/>
    <w:rsid w:val="00F809FD"/>
    <w:rsid w:val="00F80D5A"/>
    <w:rsid w:val="00F80F04"/>
    <w:rsid w:val="00F8112C"/>
    <w:rsid w:val="00F8116B"/>
    <w:rsid w:val="00F81D4F"/>
    <w:rsid w:val="00F82621"/>
    <w:rsid w:val="00F82707"/>
    <w:rsid w:val="00F82F9D"/>
    <w:rsid w:val="00F8300B"/>
    <w:rsid w:val="00F83BBD"/>
    <w:rsid w:val="00F84775"/>
    <w:rsid w:val="00F8526E"/>
    <w:rsid w:val="00F854ED"/>
    <w:rsid w:val="00F857C4"/>
    <w:rsid w:val="00F85BBB"/>
    <w:rsid w:val="00F85FDC"/>
    <w:rsid w:val="00F863D4"/>
    <w:rsid w:val="00F863FC"/>
    <w:rsid w:val="00F864DE"/>
    <w:rsid w:val="00F8719E"/>
    <w:rsid w:val="00F906A3"/>
    <w:rsid w:val="00F909B8"/>
    <w:rsid w:val="00F920E7"/>
    <w:rsid w:val="00F9218D"/>
    <w:rsid w:val="00F923DF"/>
    <w:rsid w:val="00F92444"/>
    <w:rsid w:val="00F92622"/>
    <w:rsid w:val="00F92773"/>
    <w:rsid w:val="00F92D83"/>
    <w:rsid w:val="00F93183"/>
    <w:rsid w:val="00F93471"/>
    <w:rsid w:val="00F936D7"/>
    <w:rsid w:val="00F93E5A"/>
    <w:rsid w:val="00F95728"/>
    <w:rsid w:val="00F959BD"/>
    <w:rsid w:val="00F95BD7"/>
    <w:rsid w:val="00F9661D"/>
    <w:rsid w:val="00F96ADF"/>
    <w:rsid w:val="00F97A26"/>
    <w:rsid w:val="00F97F5F"/>
    <w:rsid w:val="00F97FC8"/>
    <w:rsid w:val="00FA035F"/>
    <w:rsid w:val="00FA06CC"/>
    <w:rsid w:val="00FA0BC9"/>
    <w:rsid w:val="00FA0D4A"/>
    <w:rsid w:val="00FA10FC"/>
    <w:rsid w:val="00FA1505"/>
    <w:rsid w:val="00FA1CE4"/>
    <w:rsid w:val="00FA2879"/>
    <w:rsid w:val="00FA2F57"/>
    <w:rsid w:val="00FA311A"/>
    <w:rsid w:val="00FA3239"/>
    <w:rsid w:val="00FA4049"/>
    <w:rsid w:val="00FA4252"/>
    <w:rsid w:val="00FA488D"/>
    <w:rsid w:val="00FA4E95"/>
    <w:rsid w:val="00FA505A"/>
    <w:rsid w:val="00FA5C4B"/>
    <w:rsid w:val="00FA5DF1"/>
    <w:rsid w:val="00FA602E"/>
    <w:rsid w:val="00FA6785"/>
    <w:rsid w:val="00FA7C77"/>
    <w:rsid w:val="00FB0222"/>
    <w:rsid w:val="00FB0D80"/>
    <w:rsid w:val="00FB1040"/>
    <w:rsid w:val="00FB1850"/>
    <w:rsid w:val="00FB1F8A"/>
    <w:rsid w:val="00FB3092"/>
    <w:rsid w:val="00FB3097"/>
    <w:rsid w:val="00FB309B"/>
    <w:rsid w:val="00FB31B7"/>
    <w:rsid w:val="00FB3537"/>
    <w:rsid w:val="00FB354A"/>
    <w:rsid w:val="00FB3A0B"/>
    <w:rsid w:val="00FB3B44"/>
    <w:rsid w:val="00FB3E7A"/>
    <w:rsid w:val="00FB4F4A"/>
    <w:rsid w:val="00FB536F"/>
    <w:rsid w:val="00FB5DC1"/>
    <w:rsid w:val="00FB654B"/>
    <w:rsid w:val="00FB6B5D"/>
    <w:rsid w:val="00FB6D5E"/>
    <w:rsid w:val="00FB7801"/>
    <w:rsid w:val="00FB79A8"/>
    <w:rsid w:val="00FB7B54"/>
    <w:rsid w:val="00FB7D4A"/>
    <w:rsid w:val="00FC1369"/>
    <w:rsid w:val="00FC13F6"/>
    <w:rsid w:val="00FC15C7"/>
    <w:rsid w:val="00FC1D33"/>
    <w:rsid w:val="00FC25E8"/>
    <w:rsid w:val="00FC29D0"/>
    <w:rsid w:val="00FC2A9F"/>
    <w:rsid w:val="00FC2E2B"/>
    <w:rsid w:val="00FC32CA"/>
    <w:rsid w:val="00FC33A8"/>
    <w:rsid w:val="00FC367D"/>
    <w:rsid w:val="00FC41BE"/>
    <w:rsid w:val="00FC41D6"/>
    <w:rsid w:val="00FC4CDE"/>
    <w:rsid w:val="00FC4D67"/>
    <w:rsid w:val="00FC4DD6"/>
    <w:rsid w:val="00FC5302"/>
    <w:rsid w:val="00FC55CC"/>
    <w:rsid w:val="00FC5653"/>
    <w:rsid w:val="00FC5A76"/>
    <w:rsid w:val="00FC5ED4"/>
    <w:rsid w:val="00FC5FA4"/>
    <w:rsid w:val="00FC7071"/>
    <w:rsid w:val="00FC71D0"/>
    <w:rsid w:val="00FC7B27"/>
    <w:rsid w:val="00FD08B2"/>
    <w:rsid w:val="00FD0C9A"/>
    <w:rsid w:val="00FD0FF9"/>
    <w:rsid w:val="00FD143D"/>
    <w:rsid w:val="00FD1A89"/>
    <w:rsid w:val="00FD1E9C"/>
    <w:rsid w:val="00FD283E"/>
    <w:rsid w:val="00FD3A2C"/>
    <w:rsid w:val="00FD3DB4"/>
    <w:rsid w:val="00FD4809"/>
    <w:rsid w:val="00FD4ADF"/>
    <w:rsid w:val="00FD507F"/>
    <w:rsid w:val="00FD5B8C"/>
    <w:rsid w:val="00FD5F7D"/>
    <w:rsid w:val="00FD6557"/>
    <w:rsid w:val="00FD65E9"/>
    <w:rsid w:val="00FD740B"/>
    <w:rsid w:val="00FD7EB1"/>
    <w:rsid w:val="00FE0273"/>
    <w:rsid w:val="00FE06EF"/>
    <w:rsid w:val="00FE0AFF"/>
    <w:rsid w:val="00FE11FA"/>
    <w:rsid w:val="00FE1F95"/>
    <w:rsid w:val="00FE2224"/>
    <w:rsid w:val="00FE2559"/>
    <w:rsid w:val="00FE257D"/>
    <w:rsid w:val="00FE2590"/>
    <w:rsid w:val="00FE266C"/>
    <w:rsid w:val="00FE3593"/>
    <w:rsid w:val="00FE368B"/>
    <w:rsid w:val="00FE3CC0"/>
    <w:rsid w:val="00FE3D04"/>
    <w:rsid w:val="00FE4A68"/>
    <w:rsid w:val="00FE553D"/>
    <w:rsid w:val="00FE5702"/>
    <w:rsid w:val="00FE66AF"/>
    <w:rsid w:val="00FE6AD7"/>
    <w:rsid w:val="00FF0761"/>
    <w:rsid w:val="00FF081F"/>
    <w:rsid w:val="00FF0889"/>
    <w:rsid w:val="00FF13A8"/>
    <w:rsid w:val="00FF1405"/>
    <w:rsid w:val="00FF1835"/>
    <w:rsid w:val="00FF2066"/>
    <w:rsid w:val="00FF2BC3"/>
    <w:rsid w:val="00FF42F8"/>
    <w:rsid w:val="00FF47D5"/>
    <w:rsid w:val="00FF4966"/>
    <w:rsid w:val="00FF4E28"/>
    <w:rsid w:val="00FF4F62"/>
    <w:rsid w:val="00FF54A7"/>
    <w:rsid w:val="00FF587C"/>
    <w:rsid w:val="00FF5B7E"/>
    <w:rsid w:val="00FF6733"/>
    <w:rsid w:val="00FF6B3B"/>
    <w:rsid w:val="00FF7A82"/>
    <w:rsid w:val="00FF7C35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5E537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7F2788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7F27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7F27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7F27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7F278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27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F27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F2788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F2788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7F2788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7F2788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7F2788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7F2788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7F2788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7F2788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7F278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7F278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7F2788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7F2788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7F2788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7F2788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7F2788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7F2788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7F2788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7F2788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7F2788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7F2788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7F2788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7F2788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F2788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7F2788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7F2788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7F2788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7F2788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F2788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7F2788"/>
  </w:style>
  <w:style w:type="paragraph" w:customStyle="1" w:styleId="ppNumberList">
    <w:name w:val="pp Number List"/>
    <w:basedOn w:val="Normal"/>
    <w:link w:val="ppNumberListChar"/>
    <w:rsid w:val="007F2788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7F278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7F2788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7F2788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F2788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7F2788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7F278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7F278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7F2788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7F2788"/>
    <w:rPr>
      <w:color w:val="333399"/>
    </w:rPr>
  </w:style>
  <w:style w:type="paragraph" w:customStyle="1" w:styleId="ppShowMe">
    <w:name w:val="pp Show Me"/>
    <w:basedOn w:val="Normal"/>
    <w:next w:val="ppBodyText"/>
    <w:rsid w:val="007F2788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7F2788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7F2788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7F278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7F2788"/>
  </w:style>
  <w:style w:type="table" w:styleId="TableGrid">
    <w:name w:val="Table Grid"/>
    <w:basedOn w:val="TableNormal"/>
    <w:rsid w:val="007F2788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7F2788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F2788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788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788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7F2788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F27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27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7F278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788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7F278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7F2788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7F2788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7F2788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7F2788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7F2788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7F2788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7F2788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F27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7F2788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7F2788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7F2788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7F27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7F27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7F27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7F278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27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F27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F2788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F2788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7F2788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7F2788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7F2788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7F2788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7F2788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7F2788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7F278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7F278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7F2788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7F2788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7F2788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7F2788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7F2788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7F2788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7F2788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7F2788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7F2788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7F2788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7F2788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7F2788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F2788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7F2788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7F2788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7F2788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7F2788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F2788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7F2788"/>
  </w:style>
  <w:style w:type="paragraph" w:customStyle="1" w:styleId="ppNumberList">
    <w:name w:val="pp Number List"/>
    <w:basedOn w:val="Normal"/>
    <w:link w:val="ppNumberListChar"/>
    <w:rsid w:val="007F2788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7F278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7F2788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7F2788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F2788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7F2788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7F278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7F278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7F2788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7F2788"/>
    <w:rPr>
      <w:color w:val="333399"/>
    </w:rPr>
  </w:style>
  <w:style w:type="paragraph" w:customStyle="1" w:styleId="ppShowMe">
    <w:name w:val="pp Show Me"/>
    <w:basedOn w:val="Normal"/>
    <w:next w:val="ppBodyText"/>
    <w:rsid w:val="007F2788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7F2788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7F2788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7F278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7F2788"/>
  </w:style>
  <w:style w:type="table" w:styleId="TableGrid">
    <w:name w:val="Table Grid"/>
    <w:basedOn w:val="TableNormal"/>
    <w:rsid w:val="007F2788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7F2788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F2788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788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788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7F2788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F27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27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7F278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788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7F278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7F2788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7F2788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7F2788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7F2788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7F2788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7F2788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7F2788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F27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7F2788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7F2788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6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4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customXml" Target="../customXml/item6.xml"/><Relationship Id="rId7" Type="http://schemas.openxmlformats.org/officeDocument/2006/relationships/customXml" Target="../customXml/item7.xml"/><Relationship Id="rId8" Type="http://schemas.openxmlformats.org/officeDocument/2006/relationships/customXml" Target="../customXml/item8.xml"/><Relationship Id="rId9" Type="http://schemas.openxmlformats.org/officeDocument/2006/relationships/customXml" Target="../customXml/item9.xml"/><Relationship Id="rId10" Type="http://schemas.openxmlformats.org/officeDocument/2006/relationships/customXml" Target="../customXml/item10.xml"/><Relationship Id="rId11" Type="http://schemas.openxmlformats.org/officeDocument/2006/relationships/numbering" Target="numbering.xml"/><Relationship Id="rId12" Type="http://schemas.openxmlformats.org/officeDocument/2006/relationships/styles" Target="styles.xml"/><Relationship Id="rId13" Type="http://schemas.microsoft.com/office/2007/relationships/stylesWithEffects" Target="stylesWithEffects.xml"/><Relationship Id="rId14" Type="http://schemas.openxmlformats.org/officeDocument/2006/relationships/settings" Target="settings.xml"/><Relationship Id="rId15" Type="http://schemas.openxmlformats.org/officeDocument/2006/relationships/webSettings" Target="webSettings.xml"/><Relationship Id="rId16" Type="http://schemas.openxmlformats.org/officeDocument/2006/relationships/footnotes" Target="footnotes.xml"/><Relationship Id="rId17" Type="http://schemas.openxmlformats.org/officeDocument/2006/relationships/endnotes" Target="endnotes.xml"/><Relationship Id="rId18" Type="http://schemas.openxmlformats.org/officeDocument/2006/relationships/image" Target="media/image1.jpeg"/><Relationship Id="rId19" Type="http://schemas.openxmlformats.org/officeDocument/2006/relationships/hyperlink" Target="http://code.google.com/p/android/issues/detail?id=12987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70" Type="http://schemas.openxmlformats.org/officeDocument/2006/relationships/image" Target="media/image49.png"/><Relationship Id="rId71" Type="http://schemas.openxmlformats.org/officeDocument/2006/relationships/hyperlink" Target="http://watwp.codeplex.com/" TargetMode="External"/><Relationship Id="rId72" Type="http://schemas.openxmlformats.org/officeDocument/2006/relationships/hyperlink" Target="https://github.com/microsoft-dpe/cloudreadypackages" TargetMode="External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hyperlink" Target="https://yourproxyservice.cloudapp.net" TargetMode="External"/><Relationship Id="rId79" Type="http://schemas.openxmlformats.org/officeDocument/2006/relationships/image" Target="media/image55.png"/><Relationship Id="rId20" Type="http://schemas.openxmlformats.org/officeDocument/2006/relationships/hyperlink" Target="http://www.oracle.com/technetwork/java/javase/downloads/jdk-7u1-download-513651.html" TargetMode="External"/><Relationship Id="rId21" Type="http://schemas.openxmlformats.org/officeDocument/2006/relationships/hyperlink" Target="http://www.eclipse.org/downloads/" TargetMode="External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hyperlink" Target="http://developer.android.com/index.html" TargetMode="External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80" Type="http://schemas.openxmlformats.org/officeDocument/2006/relationships/image" Target="media/image56.png"/><Relationship Id="rId81" Type="http://schemas.openxmlformats.org/officeDocument/2006/relationships/image" Target="media/image57.png"/><Relationship Id="rId82" Type="http://schemas.openxmlformats.org/officeDocument/2006/relationships/image" Target="media/image58.png"/><Relationship Id="rId83" Type="http://schemas.openxmlformats.org/officeDocument/2006/relationships/image" Target="media/image59.png"/><Relationship Id="rId84" Type="http://schemas.openxmlformats.org/officeDocument/2006/relationships/image" Target="media/image60.png"/><Relationship Id="rId85" Type="http://schemas.openxmlformats.org/officeDocument/2006/relationships/image" Target="media/image61.png"/><Relationship Id="rId86" Type="http://schemas.openxmlformats.org/officeDocument/2006/relationships/fontTable" Target="fontTable.xml"/><Relationship Id="rId87" Type="http://schemas.openxmlformats.org/officeDocument/2006/relationships/glossaryDocument" Target="glossary/document.xml"/><Relationship Id="rId8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ablogarcia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C1D1-08B3-478C-92BA-AB503837883D}"/>
      </w:docPartPr>
      <w:docPartBody>
        <w:p w:rsidR="009D2868" w:rsidRDefault="00F91030">
          <w:r w:rsidRPr="00581B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6795C"/>
    <w:rsid w:val="00005F88"/>
    <w:rsid w:val="00015B3E"/>
    <w:rsid w:val="00017869"/>
    <w:rsid w:val="00027682"/>
    <w:rsid w:val="00037068"/>
    <w:rsid w:val="000436D9"/>
    <w:rsid w:val="00055004"/>
    <w:rsid w:val="00060159"/>
    <w:rsid w:val="00065EDC"/>
    <w:rsid w:val="00072368"/>
    <w:rsid w:val="000736D6"/>
    <w:rsid w:val="00084C75"/>
    <w:rsid w:val="00094867"/>
    <w:rsid w:val="00096BF8"/>
    <w:rsid w:val="000A0A59"/>
    <w:rsid w:val="000A2990"/>
    <w:rsid w:val="000A3465"/>
    <w:rsid w:val="000A4AD4"/>
    <w:rsid w:val="000A5C8B"/>
    <w:rsid w:val="000B5D59"/>
    <w:rsid w:val="000C03BC"/>
    <w:rsid w:val="000C10A9"/>
    <w:rsid w:val="000D2745"/>
    <w:rsid w:val="000D4367"/>
    <w:rsid w:val="000E4D7C"/>
    <w:rsid w:val="000E79DA"/>
    <w:rsid w:val="00114D00"/>
    <w:rsid w:val="00116AD0"/>
    <w:rsid w:val="0012284C"/>
    <w:rsid w:val="00126C85"/>
    <w:rsid w:val="001357D7"/>
    <w:rsid w:val="00143213"/>
    <w:rsid w:val="00162973"/>
    <w:rsid w:val="00163243"/>
    <w:rsid w:val="00191E93"/>
    <w:rsid w:val="00193D37"/>
    <w:rsid w:val="00194699"/>
    <w:rsid w:val="00196F47"/>
    <w:rsid w:val="001A42C6"/>
    <w:rsid w:val="001C0737"/>
    <w:rsid w:val="001C22A3"/>
    <w:rsid w:val="001C6060"/>
    <w:rsid w:val="001C6734"/>
    <w:rsid w:val="001D0475"/>
    <w:rsid w:val="001D1C25"/>
    <w:rsid w:val="001E5615"/>
    <w:rsid w:val="001E6E8A"/>
    <w:rsid w:val="001F2A35"/>
    <w:rsid w:val="001F37C9"/>
    <w:rsid w:val="001F5C34"/>
    <w:rsid w:val="001F7406"/>
    <w:rsid w:val="00201D19"/>
    <w:rsid w:val="00203242"/>
    <w:rsid w:val="00204D4B"/>
    <w:rsid w:val="002153EC"/>
    <w:rsid w:val="00223D90"/>
    <w:rsid w:val="002470EE"/>
    <w:rsid w:val="00250220"/>
    <w:rsid w:val="002535A2"/>
    <w:rsid w:val="0026273E"/>
    <w:rsid w:val="002872E7"/>
    <w:rsid w:val="0029799A"/>
    <w:rsid w:val="002A1E12"/>
    <w:rsid w:val="002A277A"/>
    <w:rsid w:val="002A7A26"/>
    <w:rsid w:val="002C4D17"/>
    <w:rsid w:val="002E07CF"/>
    <w:rsid w:val="002E432C"/>
    <w:rsid w:val="002E4F3F"/>
    <w:rsid w:val="002F1602"/>
    <w:rsid w:val="002F502C"/>
    <w:rsid w:val="00307C68"/>
    <w:rsid w:val="00314C65"/>
    <w:rsid w:val="003150FC"/>
    <w:rsid w:val="00315294"/>
    <w:rsid w:val="003156EA"/>
    <w:rsid w:val="00326081"/>
    <w:rsid w:val="0032701B"/>
    <w:rsid w:val="0033455B"/>
    <w:rsid w:val="0033776E"/>
    <w:rsid w:val="00343F8B"/>
    <w:rsid w:val="003456D7"/>
    <w:rsid w:val="00360D7D"/>
    <w:rsid w:val="00367959"/>
    <w:rsid w:val="00372A82"/>
    <w:rsid w:val="00387A07"/>
    <w:rsid w:val="003921BC"/>
    <w:rsid w:val="0039292C"/>
    <w:rsid w:val="003B1ED4"/>
    <w:rsid w:val="003B313B"/>
    <w:rsid w:val="003B7873"/>
    <w:rsid w:val="003C05D6"/>
    <w:rsid w:val="003C2CD1"/>
    <w:rsid w:val="003C2E66"/>
    <w:rsid w:val="003C3A43"/>
    <w:rsid w:val="003D7A9A"/>
    <w:rsid w:val="003D7DA8"/>
    <w:rsid w:val="003E3995"/>
    <w:rsid w:val="003E4CEE"/>
    <w:rsid w:val="003F10D8"/>
    <w:rsid w:val="0040392D"/>
    <w:rsid w:val="00407F80"/>
    <w:rsid w:val="004110EC"/>
    <w:rsid w:val="00415FCF"/>
    <w:rsid w:val="00422303"/>
    <w:rsid w:val="004477BC"/>
    <w:rsid w:val="00451FB1"/>
    <w:rsid w:val="00452A05"/>
    <w:rsid w:val="00453EB4"/>
    <w:rsid w:val="00457147"/>
    <w:rsid w:val="004634B1"/>
    <w:rsid w:val="004712C5"/>
    <w:rsid w:val="0048668B"/>
    <w:rsid w:val="00486F6C"/>
    <w:rsid w:val="004913B5"/>
    <w:rsid w:val="004A728A"/>
    <w:rsid w:val="004B0DEE"/>
    <w:rsid w:val="004C42EE"/>
    <w:rsid w:val="004E1B6F"/>
    <w:rsid w:val="004E46B1"/>
    <w:rsid w:val="004F1C8C"/>
    <w:rsid w:val="005102D5"/>
    <w:rsid w:val="00513B8B"/>
    <w:rsid w:val="00520B73"/>
    <w:rsid w:val="005223FE"/>
    <w:rsid w:val="0053376B"/>
    <w:rsid w:val="00534447"/>
    <w:rsid w:val="0053482A"/>
    <w:rsid w:val="00536A1A"/>
    <w:rsid w:val="00541ED6"/>
    <w:rsid w:val="00542EDA"/>
    <w:rsid w:val="00550C11"/>
    <w:rsid w:val="00554AEC"/>
    <w:rsid w:val="00554BD4"/>
    <w:rsid w:val="00555C78"/>
    <w:rsid w:val="005602F0"/>
    <w:rsid w:val="0056197A"/>
    <w:rsid w:val="00572898"/>
    <w:rsid w:val="00573F63"/>
    <w:rsid w:val="00582D2F"/>
    <w:rsid w:val="00583EFC"/>
    <w:rsid w:val="00597F57"/>
    <w:rsid w:val="005A000D"/>
    <w:rsid w:val="005A0394"/>
    <w:rsid w:val="005A0854"/>
    <w:rsid w:val="005A23A7"/>
    <w:rsid w:val="005B34FB"/>
    <w:rsid w:val="005B4C72"/>
    <w:rsid w:val="005C26ED"/>
    <w:rsid w:val="005C4E66"/>
    <w:rsid w:val="005C771D"/>
    <w:rsid w:val="005D2046"/>
    <w:rsid w:val="005D417B"/>
    <w:rsid w:val="005D5006"/>
    <w:rsid w:val="005D7B6C"/>
    <w:rsid w:val="005E16C9"/>
    <w:rsid w:val="005E1996"/>
    <w:rsid w:val="005E6728"/>
    <w:rsid w:val="005E686B"/>
    <w:rsid w:val="005F02DC"/>
    <w:rsid w:val="005F4B82"/>
    <w:rsid w:val="00607EBA"/>
    <w:rsid w:val="00611A15"/>
    <w:rsid w:val="00614462"/>
    <w:rsid w:val="00614600"/>
    <w:rsid w:val="00621B73"/>
    <w:rsid w:val="00625AEF"/>
    <w:rsid w:val="00637BAF"/>
    <w:rsid w:val="006466D1"/>
    <w:rsid w:val="00646C2D"/>
    <w:rsid w:val="0065041C"/>
    <w:rsid w:val="00652999"/>
    <w:rsid w:val="006843EA"/>
    <w:rsid w:val="00692805"/>
    <w:rsid w:val="006972F0"/>
    <w:rsid w:val="006A17E4"/>
    <w:rsid w:val="006A314F"/>
    <w:rsid w:val="006A3E92"/>
    <w:rsid w:val="006A6257"/>
    <w:rsid w:val="006B64CB"/>
    <w:rsid w:val="006C1C0E"/>
    <w:rsid w:val="006C5D3C"/>
    <w:rsid w:val="006D4295"/>
    <w:rsid w:val="006D4738"/>
    <w:rsid w:val="006D5E86"/>
    <w:rsid w:val="006D7453"/>
    <w:rsid w:val="006E0FC5"/>
    <w:rsid w:val="006E2FF5"/>
    <w:rsid w:val="006E63C5"/>
    <w:rsid w:val="006F05EC"/>
    <w:rsid w:val="006F229D"/>
    <w:rsid w:val="00703240"/>
    <w:rsid w:val="007068E4"/>
    <w:rsid w:val="00710910"/>
    <w:rsid w:val="00716A5F"/>
    <w:rsid w:val="00724A12"/>
    <w:rsid w:val="00733BE5"/>
    <w:rsid w:val="00741629"/>
    <w:rsid w:val="007508DF"/>
    <w:rsid w:val="00751C09"/>
    <w:rsid w:val="00760CB5"/>
    <w:rsid w:val="00762ABD"/>
    <w:rsid w:val="00763010"/>
    <w:rsid w:val="0076387E"/>
    <w:rsid w:val="0077603D"/>
    <w:rsid w:val="007832C4"/>
    <w:rsid w:val="00786D85"/>
    <w:rsid w:val="00787852"/>
    <w:rsid w:val="007A445D"/>
    <w:rsid w:val="007A6EBC"/>
    <w:rsid w:val="007A6F55"/>
    <w:rsid w:val="007A6F90"/>
    <w:rsid w:val="007B0078"/>
    <w:rsid w:val="007B4641"/>
    <w:rsid w:val="007B7549"/>
    <w:rsid w:val="007C2968"/>
    <w:rsid w:val="007E6B23"/>
    <w:rsid w:val="007E7DE0"/>
    <w:rsid w:val="007F4133"/>
    <w:rsid w:val="007F5EB2"/>
    <w:rsid w:val="0080197B"/>
    <w:rsid w:val="008045DC"/>
    <w:rsid w:val="0081026A"/>
    <w:rsid w:val="008102FF"/>
    <w:rsid w:val="00811231"/>
    <w:rsid w:val="00820143"/>
    <w:rsid w:val="008229CC"/>
    <w:rsid w:val="00825E1B"/>
    <w:rsid w:val="00844813"/>
    <w:rsid w:val="00854213"/>
    <w:rsid w:val="008574E8"/>
    <w:rsid w:val="008633A4"/>
    <w:rsid w:val="00871A3B"/>
    <w:rsid w:val="0087405B"/>
    <w:rsid w:val="008754F2"/>
    <w:rsid w:val="00881648"/>
    <w:rsid w:val="00882971"/>
    <w:rsid w:val="0088421E"/>
    <w:rsid w:val="008939FF"/>
    <w:rsid w:val="008A1666"/>
    <w:rsid w:val="008A44FA"/>
    <w:rsid w:val="008A5AFC"/>
    <w:rsid w:val="008B01FA"/>
    <w:rsid w:val="008D2299"/>
    <w:rsid w:val="008D52D8"/>
    <w:rsid w:val="008D67F7"/>
    <w:rsid w:val="008F0EFD"/>
    <w:rsid w:val="008F3949"/>
    <w:rsid w:val="0090167D"/>
    <w:rsid w:val="00921E66"/>
    <w:rsid w:val="00924BD6"/>
    <w:rsid w:val="00925BB9"/>
    <w:rsid w:val="00926549"/>
    <w:rsid w:val="0093356D"/>
    <w:rsid w:val="00953457"/>
    <w:rsid w:val="00961223"/>
    <w:rsid w:val="009664D2"/>
    <w:rsid w:val="00981A0E"/>
    <w:rsid w:val="009820FD"/>
    <w:rsid w:val="00983CA2"/>
    <w:rsid w:val="009849BA"/>
    <w:rsid w:val="00985046"/>
    <w:rsid w:val="00996D42"/>
    <w:rsid w:val="009A2D63"/>
    <w:rsid w:val="009B68D3"/>
    <w:rsid w:val="009C0076"/>
    <w:rsid w:val="009C797C"/>
    <w:rsid w:val="009D2868"/>
    <w:rsid w:val="009D51D3"/>
    <w:rsid w:val="009D62F4"/>
    <w:rsid w:val="009F750D"/>
    <w:rsid w:val="009F7A12"/>
    <w:rsid w:val="009F7C7F"/>
    <w:rsid w:val="00A04EF3"/>
    <w:rsid w:val="00A060A1"/>
    <w:rsid w:val="00A078FC"/>
    <w:rsid w:val="00A2411F"/>
    <w:rsid w:val="00A24796"/>
    <w:rsid w:val="00A315B8"/>
    <w:rsid w:val="00A333A8"/>
    <w:rsid w:val="00A44AC2"/>
    <w:rsid w:val="00A51047"/>
    <w:rsid w:val="00A53F03"/>
    <w:rsid w:val="00A54780"/>
    <w:rsid w:val="00A55803"/>
    <w:rsid w:val="00A57557"/>
    <w:rsid w:val="00A62421"/>
    <w:rsid w:val="00A6795C"/>
    <w:rsid w:val="00A81FEC"/>
    <w:rsid w:val="00A965C4"/>
    <w:rsid w:val="00AA1591"/>
    <w:rsid w:val="00AA4535"/>
    <w:rsid w:val="00AA6ECD"/>
    <w:rsid w:val="00AB5036"/>
    <w:rsid w:val="00AB5B1F"/>
    <w:rsid w:val="00AC06C0"/>
    <w:rsid w:val="00AD0106"/>
    <w:rsid w:val="00AD037A"/>
    <w:rsid w:val="00AD2839"/>
    <w:rsid w:val="00AD66B9"/>
    <w:rsid w:val="00AE0451"/>
    <w:rsid w:val="00AE15FF"/>
    <w:rsid w:val="00B02978"/>
    <w:rsid w:val="00B06FC7"/>
    <w:rsid w:val="00B1017F"/>
    <w:rsid w:val="00B2192D"/>
    <w:rsid w:val="00B30686"/>
    <w:rsid w:val="00B35168"/>
    <w:rsid w:val="00B37316"/>
    <w:rsid w:val="00B4380C"/>
    <w:rsid w:val="00B453BD"/>
    <w:rsid w:val="00B46AFA"/>
    <w:rsid w:val="00B50975"/>
    <w:rsid w:val="00B62CAF"/>
    <w:rsid w:val="00B648F1"/>
    <w:rsid w:val="00B751F7"/>
    <w:rsid w:val="00B816FF"/>
    <w:rsid w:val="00B84B77"/>
    <w:rsid w:val="00B904B3"/>
    <w:rsid w:val="00B940F4"/>
    <w:rsid w:val="00B9527B"/>
    <w:rsid w:val="00B97D6C"/>
    <w:rsid w:val="00BA0574"/>
    <w:rsid w:val="00BA0F05"/>
    <w:rsid w:val="00BB43F4"/>
    <w:rsid w:val="00BB4EAA"/>
    <w:rsid w:val="00BC1D8F"/>
    <w:rsid w:val="00BD0B4A"/>
    <w:rsid w:val="00BD1AB1"/>
    <w:rsid w:val="00BF36E0"/>
    <w:rsid w:val="00BF5797"/>
    <w:rsid w:val="00C04F8B"/>
    <w:rsid w:val="00C05055"/>
    <w:rsid w:val="00C11DD5"/>
    <w:rsid w:val="00C16791"/>
    <w:rsid w:val="00C243AA"/>
    <w:rsid w:val="00C25C5E"/>
    <w:rsid w:val="00C31605"/>
    <w:rsid w:val="00C3300C"/>
    <w:rsid w:val="00C36C0A"/>
    <w:rsid w:val="00C36DF1"/>
    <w:rsid w:val="00C404A0"/>
    <w:rsid w:val="00C51076"/>
    <w:rsid w:val="00C525C6"/>
    <w:rsid w:val="00C5289D"/>
    <w:rsid w:val="00C52E8F"/>
    <w:rsid w:val="00C54A14"/>
    <w:rsid w:val="00C56CD4"/>
    <w:rsid w:val="00C571B4"/>
    <w:rsid w:val="00C64CDF"/>
    <w:rsid w:val="00C6510D"/>
    <w:rsid w:val="00C760F3"/>
    <w:rsid w:val="00C77636"/>
    <w:rsid w:val="00C83439"/>
    <w:rsid w:val="00CA3222"/>
    <w:rsid w:val="00CA400F"/>
    <w:rsid w:val="00CB6D45"/>
    <w:rsid w:val="00CC65C2"/>
    <w:rsid w:val="00CC7F9C"/>
    <w:rsid w:val="00CD3DE0"/>
    <w:rsid w:val="00CD42B8"/>
    <w:rsid w:val="00CD5912"/>
    <w:rsid w:val="00CD70BA"/>
    <w:rsid w:val="00CF3339"/>
    <w:rsid w:val="00D05342"/>
    <w:rsid w:val="00D05784"/>
    <w:rsid w:val="00D11871"/>
    <w:rsid w:val="00D11BA1"/>
    <w:rsid w:val="00D134A4"/>
    <w:rsid w:val="00D253DA"/>
    <w:rsid w:val="00D33791"/>
    <w:rsid w:val="00D34927"/>
    <w:rsid w:val="00D405EB"/>
    <w:rsid w:val="00D5482B"/>
    <w:rsid w:val="00D62B76"/>
    <w:rsid w:val="00D72B13"/>
    <w:rsid w:val="00D75D87"/>
    <w:rsid w:val="00D83D82"/>
    <w:rsid w:val="00D86A9B"/>
    <w:rsid w:val="00D87A0C"/>
    <w:rsid w:val="00D97059"/>
    <w:rsid w:val="00DA5BF9"/>
    <w:rsid w:val="00DC15B9"/>
    <w:rsid w:val="00DC180F"/>
    <w:rsid w:val="00DC2314"/>
    <w:rsid w:val="00DC385C"/>
    <w:rsid w:val="00DC3DF0"/>
    <w:rsid w:val="00DD357E"/>
    <w:rsid w:val="00DD3E39"/>
    <w:rsid w:val="00DD5E36"/>
    <w:rsid w:val="00DE04E8"/>
    <w:rsid w:val="00DE0987"/>
    <w:rsid w:val="00DE45F1"/>
    <w:rsid w:val="00DF7002"/>
    <w:rsid w:val="00E00344"/>
    <w:rsid w:val="00E0180B"/>
    <w:rsid w:val="00E129EF"/>
    <w:rsid w:val="00E21FFF"/>
    <w:rsid w:val="00E23396"/>
    <w:rsid w:val="00E312FB"/>
    <w:rsid w:val="00E31543"/>
    <w:rsid w:val="00E354BE"/>
    <w:rsid w:val="00E42FCC"/>
    <w:rsid w:val="00E44A21"/>
    <w:rsid w:val="00E51E16"/>
    <w:rsid w:val="00E62641"/>
    <w:rsid w:val="00E6548A"/>
    <w:rsid w:val="00E671C6"/>
    <w:rsid w:val="00E72896"/>
    <w:rsid w:val="00E76256"/>
    <w:rsid w:val="00E76D85"/>
    <w:rsid w:val="00E77B46"/>
    <w:rsid w:val="00E83752"/>
    <w:rsid w:val="00E9459C"/>
    <w:rsid w:val="00EA0380"/>
    <w:rsid w:val="00EA486B"/>
    <w:rsid w:val="00EB2E19"/>
    <w:rsid w:val="00EB3B2B"/>
    <w:rsid w:val="00EC33B9"/>
    <w:rsid w:val="00ED40B5"/>
    <w:rsid w:val="00EE1E53"/>
    <w:rsid w:val="00EE1FBF"/>
    <w:rsid w:val="00EE284F"/>
    <w:rsid w:val="00EE37D4"/>
    <w:rsid w:val="00EE46E4"/>
    <w:rsid w:val="00EE4C6D"/>
    <w:rsid w:val="00EF526B"/>
    <w:rsid w:val="00F00FAF"/>
    <w:rsid w:val="00F07297"/>
    <w:rsid w:val="00F10394"/>
    <w:rsid w:val="00F139E6"/>
    <w:rsid w:val="00F150F2"/>
    <w:rsid w:val="00F17D4B"/>
    <w:rsid w:val="00F23539"/>
    <w:rsid w:val="00F247BE"/>
    <w:rsid w:val="00F2737A"/>
    <w:rsid w:val="00F30529"/>
    <w:rsid w:val="00F321E8"/>
    <w:rsid w:val="00F35CFD"/>
    <w:rsid w:val="00F3622D"/>
    <w:rsid w:val="00F44838"/>
    <w:rsid w:val="00F465C7"/>
    <w:rsid w:val="00F475BA"/>
    <w:rsid w:val="00F65AC2"/>
    <w:rsid w:val="00F66C4F"/>
    <w:rsid w:val="00F70FBA"/>
    <w:rsid w:val="00F754F3"/>
    <w:rsid w:val="00F80E05"/>
    <w:rsid w:val="00F8461A"/>
    <w:rsid w:val="00F8736D"/>
    <w:rsid w:val="00F91030"/>
    <w:rsid w:val="00FA18CF"/>
    <w:rsid w:val="00FA635C"/>
    <w:rsid w:val="00FC2970"/>
    <w:rsid w:val="00FD0312"/>
    <w:rsid w:val="00FE3FEC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4838"/>
  </w:style>
  <w:style w:type="paragraph" w:customStyle="1" w:styleId="232E9707C16C4C08AD6F021F4991D53F">
    <w:name w:val="232E9707C16C4C08AD6F021F4991D53F"/>
    <w:rsid w:val="00A6795C"/>
  </w:style>
  <w:style w:type="paragraph" w:customStyle="1" w:styleId="458D6E718E474EB1BF8C978B70ED9078">
    <w:name w:val="458D6E718E474EB1BF8C978B70ED9078"/>
    <w:rsid w:val="006843EA"/>
  </w:style>
  <w:style w:type="paragraph" w:customStyle="1" w:styleId="2DAD0AC774A740A78F8C59C4854F22E5">
    <w:name w:val="2DAD0AC774A740A78F8C59C4854F22E5"/>
    <w:rsid w:val="00162973"/>
  </w:style>
  <w:style w:type="paragraph" w:customStyle="1" w:styleId="A798022435E64B158BD796275BD44086">
    <w:name w:val="A798022435E64B158BD796275BD44086"/>
    <w:rsid w:val="005B4C72"/>
  </w:style>
  <w:style w:type="paragraph" w:customStyle="1" w:styleId="B3267B64BFFC42BCB7007AABE310FF08">
    <w:name w:val="B3267B64BFFC42BCB7007AABE310FF08"/>
    <w:rsid w:val="00143213"/>
  </w:style>
  <w:style w:type="paragraph" w:customStyle="1" w:styleId="D285053BAB5F4B7184B1FD3D91D41A7D">
    <w:name w:val="D285053BAB5F4B7184B1FD3D91D41A7D"/>
    <w:rsid w:val="001C0737"/>
  </w:style>
  <w:style w:type="paragraph" w:customStyle="1" w:styleId="7AFD8BFB07E04729893BE8291AB54B8A">
    <w:name w:val="7AFD8BFB07E04729893BE8291AB54B8A"/>
    <w:rsid w:val="00C5289D"/>
  </w:style>
  <w:style w:type="paragraph" w:customStyle="1" w:styleId="D43F246B0AB54E3F9642654F8F12FF4D">
    <w:name w:val="D43F246B0AB54E3F9642654F8F12FF4D"/>
    <w:rsid w:val="00C5289D"/>
  </w:style>
  <w:style w:type="paragraph" w:customStyle="1" w:styleId="12E9F8BD70944C4D99AF3BE1A74D64AA">
    <w:name w:val="12E9F8BD70944C4D99AF3BE1A74D64AA"/>
    <w:rsid w:val="00EE1E53"/>
  </w:style>
  <w:style w:type="paragraph" w:customStyle="1" w:styleId="85436AEF5342450FB5D9411FB892BF67">
    <w:name w:val="85436AEF5342450FB5D9411FB892BF67"/>
    <w:rsid w:val="00F247BE"/>
  </w:style>
  <w:style w:type="paragraph" w:customStyle="1" w:styleId="CEE2B0A1273349C6AFC777745A573611">
    <w:name w:val="CEE2B0A1273349C6AFC777745A573611"/>
    <w:rsid w:val="007B4641"/>
  </w:style>
  <w:style w:type="paragraph" w:customStyle="1" w:styleId="527BF8862985420BB05FEBAF0F717290">
    <w:name w:val="527BF8862985420BB05FEBAF0F717290"/>
    <w:rsid w:val="00191E93"/>
  </w:style>
  <w:style w:type="paragraph" w:customStyle="1" w:styleId="380AB16940DE40EF896F729473DB0024">
    <w:name w:val="380AB16940DE40EF896F729473DB0024"/>
    <w:rsid w:val="005E1996"/>
  </w:style>
  <w:style w:type="paragraph" w:customStyle="1" w:styleId="316BCBD4D9C74EBB900576F43C00FAB0">
    <w:name w:val="316BCBD4D9C74EBB900576F43C00FAB0"/>
    <w:rsid w:val="00925BB9"/>
  </w:style>
  <w:style w:type="paragraph" w:customStyle="1" w:styleId="06A381742B68405399CA95B0260B887E">
    <w:name w:val="06A381742B68405399CA95B0260B887E"/>
    <w:rsid w:val="00925BB9"/>
  </w:style>
  <w:style w:type="paragraph" w:customStyle="1" w:styleId="07CC185856104FD9B70C581425BE9A21">
    <w:name w:val="07CC185856104FD9B70C581425BE9A21"/>
    <w:rsid w:val="000A2990"/>
    <w:rPr>
      <w:lang w:val="es-AR" w:eastAsia="es-AR"/>
    </w:rPr>
  </w:style>
  <w:style w:type="paragraph" w:customStyle="1" w:styleId="534123B018EE4BAF981E3EA250D7718F">
    <w:name w:val="534123B018EE4BAF981E3EA250D7718F"/>
    <w:rsid w:val="000A2990"/>
    <w:rPr>
      <w:lang w:val="es-AR" w:eastAsia="es-AR"/>
    </w:rPr>
  </w:style>
  <w:style w:type="paragraph" w:customStyle="1" w:styleId="BF6DCEFFD9394F30A4792A2D7F2E536B">
    <w:name w:val="BF6DCEFFD9394F30A4792A2D7F2E536B"/>
    <w:rsid w:val="000A2990"/>
    <w:rPr>
      <w:lang w:val="es-AR" w:eastAsia="es-AR"/>
    </w:rPr>
  </w:style>
  <w:style w:type="paragraph" w:customStyle="1" w:styleId="E801145FB4924E8F8F8576E884626D8B">
    <w:name w:val="E801145FB4924E8F8F8576E884626D8B"/>
    <w:rsid w:val="00A965C4"/>
    <w:rPr>
      <w:lang w:val="es-AR" w:eastAsia="es-AR"/>
    </w:rPr>
  </w:style>
  <w:style w:type="paragraph" w:customStyle="1" w:styleId="7FB44FDF444342D9925BB78F1240C5C0">
    <w:name w:val="7FB44FDF444342D9925BB78F1240C5C0"/>
    <w:rsid w:val="00A965C4"/>
    <w:rPr>
      <w:lang w:val="es-AR" w:eastAsia="es-AR"/>
    </w:rPr>
  </w:style>
  <w:style w:type="paragraph" w:customStyle="1" w:styleId="019490C11846472DA5D97BE138CAF9F3">
    <w:name w:val="019490C11846472DA5D97BE138CAF9F3"/>
    <w:rsid w:val="00A965C4"/>
    <w:rPr>
      <w:lang w:val="es-AR" w:eastAsia="es-AR"/>
    </w:rPr>
  </w:style>
  <w:style w:type="paragraph" w:customStyle="1" w:styleId="B7F61C0543F24186AA77D36F8F28D6EA">
    <w:name w:val="B7F61C0543F24186AA77D36F8F28D6EA"/>
    <w:rsid w:val="00A965C4"/>
    <w:rPr>
      <w:lang w:val="es-AR" w:eastAsia="es-AR"/>
    </w:rPr>
  </w:style>
  <w:style w:type="paragraph" w:customStyle="1" w:styleId="C38F942F221B4F64A479F2A746C5CED0">
    <w:name w:val="C38F942F221B4F64A479F2A746C5CED0"/>
    <w:rsid w:val="005A23A7"/>
    <w:rPr>
      <w:lang w:val="es-AR" w:eastAsia="es-AR"/>
    </w:rPr>
  </w:style>
  <w:style w:type="paragraph" w:customStyle="1" w:styleId="F0007F28F3984DDA94896737ABE069A4">
    <w:name w:val="F0007F28F3984DDA94896737ABE069A4"/>
    <w:rsid w:val="005D7B6C"/>
  </w:style>
  <w:style w:type="paragraph" w:customStyle="1" w:styleId="1151FE4E7D0943B2BE0171307A6052E0">
    <w:name w:val="1151FE4E7D0943B2BE0171307A6052E0"/>
    <w:rsid w:val="005D7B6C"/>
  </w:style>
  <w:style w:type="paragraph" w:customStyle="1" w:styleId="26AA9624E80A413DAA6BE97B63E945B9">
    <w:name w:val="26AA9624E80A413DAA6BE97B63E945B9"/>
    <w:rsid w:val="00CD42B8"/>
  </w:style>
  <w:style w:type="paragraph" w:customStyle="1" w:styleId="6402BB029CD64EF8A235AC3E779E86AC">
    <w:name w:val="6402BB029CD64EF8A235AC3E779E86AC"/>
    <w:rsid w:val="00CD42B8"/>
  </w:style>
  <w:style w:type="paragraph" w:customStyle="1" w:styleId="223CF29627FD47E5B53DE04520B1E737">
    <w:name w:val="223CF29627FD47E5B53DE04520B1E737"/>
    <w:rsid w:val="00F139E6"/>
  </w:style>
  <w:style w:type="paragraph" w:customStyle="1" w:styleId="B2948068445F480382392150A78A9DC6">
    <w:name w:val="B2948068445F480382392150A78A9DC6"/>
    <w:rsid w:val="00F139E6"/>
  </w:style>
  <w:style w:type="paragraph" w:customStyle="1" w:styleId="0DD7CBC0F981408891E7C0F310DA747C">
    <w:name w:val="0DD7CBC0F981408891E7C0F310DA747C"/>
    <w:rsid w:val="001F2A35"/>
  </w:style>
  <w:style w:type="paragraph" w:customStyle="1" w:styleId="14F1B09CC3AB4DDE9141C8FEF8FCE1A2">
    <w:name w:val="14F1B09CC3AB4DDE9141C8FEF8FCE1A2"/>
    <w:rsid w:val="00451FB1"/>
  </w:style>
  <w:style w:type="paragraph" w:customStyle="1" w:styleId="831F53F2ACF84C1D8A8EF642B22ACB09">
    <w:name w:val="831F53F2ACF84C1D8A8EF642B22ACB09"/>
    <w:rsid w:val="00451FB1"/>
  </w:style>
  <w:style w:type="paragraph" w:customStyle="1" w:styleId="D4274C9B800646419D04D78A20C2D46E">
    <w:name w:val="D4274C9B800646419D04D78A20C2D46E"/>
    <w:rsid w:val="003C2CD1"/>
  </w:style>
  <w:style w:type="paragraph" w:customStyle="1" w:styleId="767276B5FAE9448E8976C61E203F4043">
    <w:name w:val="767276B5FAE9448E8976C61E203F4043"/>
    <w:rsid w:val="003C2CD1"/>
  </w:style>
  <w:style w:type="paragraph" w:customStyle="1" w:styleId="7CC886B1A0A441838CC252DA516C7B92">
    <w:name w:val="7CC886B1A0A441838CC252DA516C7B92"/>
    <w:rsid w:val="003C2CD1"/>
  </w:style>
  <w:style w:type="paragraph" w:customStyle="1" w:styleId="2666E367CEFC4B54B103CC81F3C89964">
    <w:name w:val="2666E367CEFC4B54B103CC81F3C89964"/>
    <w:rsid w:val="003C2CD1"/>
  </w:style>
  <w:style w:type="paragraph" w:customStyle="1" w:styleId="CACDC8C7BF0A43F7A33B30D1AB356BE3">
    <w:name w:val="CACDC8C7BF0A43F7A33B30D1AB356BE3"/>
    <w:rsid w:val="003C2CD1"/>
  </w:style>
  <w:style w:type="paragraph" w:customStyle="1" w:styleId="0B0808D1FE504A6D91DF19FEED47EFBB">
    <w:name w:val="0B0808D1FE504A6D91DF19FEED47EFBB"/>
    <w:rsid w:val="00F44838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3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4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F I 0 1 "   L i n e = " 0 " / >  
         < I g n o r e   I d = " F I 0 2 "   L i n e = " 0 " / >  
         < I g n o r e   I d = " F I 0 3 "   L i n e = " 0 " / >  
         < I g n o r e   I d = " F I 0 4 "   L i n e = " 0 " / >  
         < I g n o r e   I d = " L K 0 1 "   L i n e = " 0 " / >  
     < / S u p r e s s i o n s >  
 < / D o c S e t t i n g s > 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FA49E-A442-4DE5-BCBF-21CCF623DFFF}">
  <ds:schemaRefs>
    <ds:schemaRef ds:uri="http://www.w3.org/2001/XMLSchema"/>
  </ds:schemaRefs>
</ds:datastoreItem>
</file>

<file path=customXml/itemProps10.xml><?xml version="1.0" encoding="utf-8"?>
<ds:datastoreItem xmlns:ds="http://schemas.openxmlformats.org/officeDocument/2006/customXml" ds:itemID="{8F16EF25-B7E6-EE49-9ABC-6B38CBED8B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C7E4D7-2B72-42D0-8AC4-C1A850C68862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A901C0FE-7C35-4741-B505-7D1CF870AB94}">
  <ds:schemaRefs>
    <ds:schemaRef ds:uri="http://www.w3.org/2001/XMLSchema"/>
  </ds:schemaRefs>
</ds:datastoreItem>
</file>

<file path=customXml/itemProps4.xml><?xml version="1.0" encoding="utf-8"?>
<ds:datastoreItem xmlns:ds="http://schemas.openxmlformats.org/officeDocument/2006/customXml" ds:itemID="{E20F2D8A-290D-42F7-8F65-A74C0B5094E4}">
  <ds:schemaRefs>
    <ds:schemaRef ds:uri="http://www.w3.org/2001/XMLSchema"/>
  </ds:schemaRefs>
</ds:datastoreItem>
</file>

<file path=customXml/itemProps5.xml><?xml version="1.0" encoding="utf-8"?>
<ds:datastoreItem xmlns:ds="http://schemas.openxmlformats.org/officeDocument/2006/customXml" ds:itemID="{60056F92-4575-4F63-8F8A-8F2A120A8098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CDF50FA5-7FBF-4DC5-9A74-5B11B97A433D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5472B5D8-B65B-5646-9ACB-C19BBD06BF08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1CA4C0C3-9CE6-594B-9A76-271F7FDF694F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F6FA709C-A257-3643-A644-39498E0AB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\Users\juanpablogarcia\AppData\Roaming\Microsoft\Templates\ppContent.dotx</Template>
  <TotalTime>0</TotalTime>
  <Pages>36</Pages>
  <Words>2086</Words>
  <Characters>11891</Characters>
  <Application>Microsoft Macintosh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Windows Phone 7 SDK for Windows Azure Storage</vt:lpstr>
      <vt:lpstr>Windows Phone 7 SDK for Windows Azure Storage</vt:lpstr>
    </vt:vector>
  </TitlesOfParts>
  <LinksUpToDate>false</LinksUpToDate>
  <CharactersWithSpaces>13950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7 SDK for Windows Azure Storage</dc:title>
  <dc:creator/>
  <cp:lastModifiedBy/>
  <cp:revision>1</cp:revision>
  <dcterms:created xsi:type="dcterms:W3CDTF">2011-11-30T17:55:00Z</dcterms:created>
  <dcterms:modified xsi:type="dcterms:W3CDTF">2011-12-02T14:21:00Z</dcterms:modified>
  <cp:version/>
</cp:coreProperties>
</file>